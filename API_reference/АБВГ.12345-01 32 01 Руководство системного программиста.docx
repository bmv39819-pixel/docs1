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72EE" w:rsidRPr="00084E9E" w:rsidRDefault="005672EE" w:rsidP="004910F3">
      <w:pPr>
        <w:widowControl w:val="0"/>
        <w:tabs>
          <w:tab w:val="center" w:pos="4844"/>
          <w:tab w:val="right" w:pos="9689"/>
        </w:tabs>
        <w:spacing w:after="0" w:line="360" w:lineRule="auto"/>
        <w:ind w:firstLine="567"/>
        <w:rPr>
          <w:rFonts w:ascii="Times New Roman" w:eastAsia="Times New Roman" w:hAnsi="Times New Roman" w:cs="Times New Roman"/>
          <w:sz w:val="24"/>
          <w:szCs w:val="28"/>
        </w:rPr>
      </w:pPr>
      <w:r w:rsidRPr="00084E9E">
        <w:rPr>
          <w:rFonts w:ascii="Times New Roman" w:eastAsia="Times New Roman" w:hAnsi="Times New Roman" w:cs="Times New Roman"/>
          <w:sz w:val="24"/>
          <w:szCs w:val="28"/>
        </w:rPr>
        <w:t>УТВЕРЖДЕН</w:t>
      </w:r>
    </w:p>
    <w:p w:rsidR="005672EE" w:rsidRPr="00084E9E" w:rsidRDefault="006B5857" w:rsidP="005672EE">
      <w:pPr>
        <w:widowControl w:val="0"/>
        <w:tabs>
          <w:tab w:val="center" w:pos="4844"/>
          <w:tab w:val="right" w:pos="9689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АБВГ</w:t>
      </w:r>
      <w:r w:rsidR="005672EE" w:rsidRPr="00084E9E">
        <w:rPr>
          <w:rFonts w:ascii="Times New Roman" w:eastAsia="Times New Roman" w:hAnsi="Times New Roman" w:cs="Times New Roman"/>
          <w:sz w:val="24"/>
          <w:szCs w:val="28"/>
        </w:rPr>
        <w:t>.</w:t>
      </w:r>
      <w:r>
        <w:rPr>
          <w:rFonts w:ascii="Times New Roman" w:eastAsia="Times New Roman" w:hAnsi="Times New Roman" w:cs="Times New Roman"/>
          <w:sz w:val="24"/>
          <w:szCs w:val="28"/>
        </w:rPr>
        <w:t>12345</w:t>
      </w:r>
      <w:r w:rsidR="005672EE" w:rsidRPr="00084E9E">
        <w:rPr>
          <w:rFonts w:ascii="Times New Roman" w:eastAsia="Times New Roman" w:hAnsi="Times New Roman" w:cs="Times New Roman"/>
          <w:sz w:val="24"/>
          <w:szCs w:val="28"/>
        </w:rPr>
        <w:t>-01</w:t>
      </w:r>
      <w:r w:rsidR="003D59C8" w:rsidRPr="00084E9E">
        <w:rPr>
          <w:rFonts w:ascii="Times New Roman" w:eastAsia="Times New Roman" w:hAnsi="Times New Roman" w:cs="Times New Roman"/>
          <w:sz w:val="24"/>
          <w:szCs w:val="28"/>
        </w:rPr>
        <w:t xml:space="preserve"> 32</w:t>
      </w:r>
      <w:r w:rsidR="005672EE" w:rsidRPr="00084E9E">
        <w:rPr>
          <w:rFonts w:ascii="Times New Roman" w:eastAsia="Times New Roman" w:hAnsi="Times New Roman" w:cs="Times New Roman"/>
          <w:sz w:val="24"/>
          <w:szCs w:val="28"/>
        </w:rPr>
        <w:t xml:space="preserve"> 01-ЛУ</w:t>
      </w: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242456" w:rsidP="005672EE">
      <w:pPr>
        <w:widowControl w:val="0"/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СПЕЦИАЛЬНОЕ ПРОГРАММНОЕ ОБЕСПЕЧЕНИЕ</w:t>
      </w:r>
    </w:p>
    <w:p w:rsidR="005672EE" w:rsidRDefault="005672EE" w:rsidP="005672E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84E9E">
        <w:rPr>
          <w:rFonts w:ascii="Times New Roman" w:eastAsia="Times New Roman" w:hAnsi="Times New Roman" w:cs="Times New Roman"/>
          <w:sz w:val="28"/>
          <w:szCs w:val="28"/>
        </w:rPr>
        <w:t>«</w:t>
      </w:r>
      <w:r w:rsidR="006B5857">
        <w:rPr>
          <w:rFonts w:ascii="Times New Roman" w:eastAsia="Times New Roman" w:hAnsi="Times New Roman" w:cs="Times New Roman"/>
          <w:sz w:val="28"/>
          <w:szCs w:val="28"/>
        </w:rPr>
        <w:t xml:space="preserve">СИСТЕМА </w:t>
      </w:r>
      <w:r w:rsidRPr="00084E9E">
        <w:rPr>
          <w:rFonts w:ascii="Times New Roman" w:eastAsia="Times New Roman" w:hAnsi="Times New Roman" w:cs="Times New Roman"/>
          <w:sz w:val="28"/>
          <w:szCs w:val="28"/>
        </w:rPr>
        <w:t xml:space="preserve">УПРАВЛЕНИЯ </w:t>
      </w:r>
      <w:r w:rsidR="004B5F70">
        <w:rPr>
          <w:rFonts w:ascii="Times New Roman" w:eastAsia="Times New Roman" w:hAnsi="Times New Roman" w:cs="Times New Roman"/>
          <w:sz w:val="28"/>
          <w:szCs w:val="28"/>
        </w:rPr>
        <w:t>СТАНЦИ</w:t>
      </w:r>
      <w:r w:rsidR="00242456">
        <w:rPr>
          <w:rFonts w:ascii="Times New Roman" w:eastAsia="Times New Roman" w:hAnsi="Times New Roman" w:cs="Times New Roman"/>
          <w:sz w:val="28"/>
          <w:szCs w:val="28"/>
        </w:rPr>
        <w:t>ЕЙ</w:t>
      </w:r>
      <w:r w:rsidRPr="00084E9E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C166E4" w:rsidRDefault="00C166E4" w:rsidP="005672E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672EE" w:rsidRPr="00084E9E" w:rsidRDefault="003D59C8" w:rsidP="005672E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84E9E">
        <w:rPr>
          <w:rFonts w:ascii="Times New Roman" w:eastAsia="Times New Roman" w:hAnsi="Times New Roman" w:cs="Times New Roman"/>
          <w:sz w:val="28"/>
          <w:szCs w:val="28"/>
        </w:rPr>
        <w:t>Руко</w:t>
      </w:r>
      <w:r w:rsidR="0056097C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084E9E">
        <w:rPr>
          <w:rFonts w:ascii="Times New Roman" w:eastAsia="Times New Roman" w:hAnsi="Times New Roman" w:cs="Times New Roman"/>
          <w:sz w:val="28"/>
          <w:szCs w:val="28"/>
        </w:rPr>
        <w:t>одство системного программиста</w:t>
      </w:r>
    </w:p>
    <w:p w:rsidR="006B5857" w:rsidRDefault="006B5857" w:rsidP="00CA15AB">
      <w:pPr>
        <w:widowControl w:val="0"/>
        <w:spacing w:after="0" w:line="360" w:lineRule="auto"/>
        <w:ind w:hanging="142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6B5857">
        <w:rPr>
          <w:rFonts w:ascii="Times New Roman" w:eastAsia="Times New Roman" w:hAnsi="Times New Roman" w:cs="Times New Roman"/>
          <w:noProof/>
          <w:sz w:val="28"/>
          <w:szCs w:val="28"/>
        </w:rPr>
        <w:t>АБВГ.12345-01 32 01</w:t>
      </w:r>
    </w:p>
    <w:p w:rsidR="005672EE" w:rsidRPr="00084E9E" w:rsidRDefault="005672EE" w:rsidP="00CA15AB">
      <w:pPr>
        <w:widowControl w:val="0"/>
        <w:spacing w:after="0" w:line="360" w:lineRule="auto"/>
        <w:ind w:hanging="142"/>
        <w:jc w:val="center"/>
        <w:rPr>
          <w:rFonts w:ascii="Times New Roman" w:eastAsia="Times New Roman" w:hAnsi="Times New Roman" w:cs="Times New Roman"/>
          <w:sz w:val="24"/>
          <w:szCs w:val="28"/>
        </w:rPr>
      </w:pPr>
      <w:r w:rsidRPr="00084E9E">
        <w:rPr>
          <w:rFonts w:ascii="Times New Roman" w:eastAsia="Times New Roman" w:hAnsi="Times New Roman" w:cs="Times New Roman"/>
          <w:sz w:val="24"/>
          <w:szCs w:val="28"/>
        </w:rPr>
        <w:t xml:space="preserve">Листов </w:t>
      </w:r>
      <w:r w:rsidRPr="00084E9E">
        <w:rPr>
          <w:rFonts w:ascii="Times New Roman" w:hAnsi="Times New Roman" w:cs="Times New Roman"/>
          <w:sz w:val="24"/>
        </w:rPr>
        <w:fldChar w:fldCharType="begin"/>
      </w:r>
      <w:r w:rsidRPr="00084E9E">
        <w:rPr>
          <w:rFonts w:ascii="Times New Roman" w:hAnsi="Times New Roman" w:cs="Times New Roman"/>
          <w:sz w:val="24"/>
        </w:rPr>
        <w:instrText xml:space="preserve"> =</w:instrText>
      </w:r>
      <w:r w:rsidRPr="00084E9E">
        <w:rPr>
          <w:rFonts w:ascii="Times New Roman" w:hAnsi="Times New Roman" w:cs="Times New Roman"/>
          <w:sz w:val="24"/>
        </w:rPr>
        <w:fldChar w:fldCharType="begin"/>
      </w:r>
      <w:r w:rsidRPr="00084E9E">
        <w:rPr>
          <w:rFonts w:ascii="Times New Roman" w:hAnsi="Times New Roman" w:cs="Times New Roman"/>
          <w:sz w:val="24"/>
        </w:rPr>
        <w:instrText xml:space="preserve"> DOCPROPERTY  Pages </w:instrText>
      </w:r>
      <w:r w:rsidRPr="00084E9E">
        <w:rPr>
          <w:rFonts w:ascii="Times New Roman" w:hAnsi="Times New Roman" w:cs="Times New Roman"/>
          <w:sz w:val="24"/>
        </w:rPr>
        <w:fldChar w:fldCharType="separate"/>
      </w:r>
      <w:r w:rsidR="00090798">
        <w:rPr>
          <w:rFonts w:ascii="Times New Roman" w:hAnsi="Times New Roman" w:cs="Times New Roman"/>
          <w:sz w:val="24"/>
        </w:rPr>
        <w:instrText>12</w:instrText>
      </w:r>
      <w:r w:rsidRPr="00084E9E">
        <w:rPr>
          <w:rFonts w:ascii="Times New Roman" w:hAnsi="Times New Roman" w:cs="Times New Roman"/>
          <w:sz w:val="24"/>
        </w:rPr>
        <w:fldChar w:fldCharType="end"/>
      </w:r>
      <w:r w:rsidRPr="00084E9E">
        <w:rPr>
          <w:rFonts w:ascii="Times New Roman" w:hAnsi="Times New Roman" w:cs="Times New Roman"/>
          <w:sz w:val="24"/>
        </w:rPr>
        <w:instrText xml:space="preserve"> - 0 </w:instrText>
      </w:r>
      <w:r w:rsidRPr="00084E9E">
        <w:rPr>
          <w:rFonts w:ascii="Times New Roman" w:hAnsi="Times New Roman" w:cs="Times New Roman"/>
          <w:sz w:val="24"/>
        </w:rPr>
        <w:fldChar w:fldCharType="separate"/>
      </w:r>
      <w:r w:rsidR="00090798">
        <w:rPr>
          <w:rFonts w:ascii="Times New Roman" w:hAnsi="Times New Roman" w:cs="Times New Roman"/>
          <w:noProof/>
          <w:sz w:val="24"/>
        </w:rPr>
        <w:t>12</w:t>
      </w:r>
      <w:r w:rsidRPr="00084E9E">
        <w:rPr>
          <w:rFonts w:ascii="Times New Roman" w:hAnsi="Times New Roman" w:cs="Times New Roman"/>
          <w:sz w:val="24"/>
        </w:rPr>
        <w:fldChar w:fldCharType="end"/>
      </w: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74DB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4B5F70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202</w:t>
      </w:r>
      <w:r w:rsidR="006B5857">
        <w:rPr>
          <w:rFonts w:ascii="Times New Roman" w:eastAsia="Times New Roman" w:hAnsi="Times New Roman" w:cs="Times New Roman"/>
          <w:sz w:val="24"/>
          <w:szCs w:val="28"/>
        </w:rPr>
        <w:t>6</w:t>
      </w:r>
    </w:p>
    <w:p w:rsidR="005672EE" w:rsidRPr="00084E9E" w:rsidRDefault="005672EE" w:rsidP="005672EE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84E9E">
        <w:rPr>
          <w:rFonts w:ascii="Times New Roman" w:eastAsia="Times New Roman" w:hAnsi="Times New Roman" w:cs="Times New Roman"/>
          <w:sz w:val="24"/>
          <w:szCs w:val="24"/>
        </w:rPr>
        <w:lastRenderedPageBreak/>
        <w:t>Литера</w:t>
      </w:r>
    </w:p>
    <w:p w:rsidR="00C8373B" w:rsidRPr="00084E9E" w:rsidRDefault="00C8373B" w:rsidP="005672EE">
      <w:pPr>
        <w:pStyle w:val="afffc"/>
      </w:pPr>
      <w:r w:rsidRPr="00084E9E">
        <w:t>Аннотация</w:t>
      </w:r>
    </w:p>
    <w:p w:rsidR="000E00B3" w:rsidRPr="00084E9E" w:rsidRDefault="000E00B3" w:rsidP="000E00B3">
      <w:pPr>
        <w:pStyle w:val="aa"/>
      </w:pPr>
      <w:r w:rsidRPr="00084E9E">
        <w:t xml:space="preserve">Настоящий документ является руководством системного программиста по установке и настройке </w:t>
      </w:r>
      <w:r w:rsidR="00242456">
        <w:t>специального программного обеспечения «</w:t>
      </w:r>
      <w:r w:rsidR="006B5857">
        <w:t>Система у</w:t>
      </w:r>
      <w:r w:rsidR="00242456">
        <w:t>правления станцией»</w:t>
      </w:r>
      <w:r w:rsidR="006B5857">
        <w:t xml:space="preserve"> </w:t>
      </w:r>
      <w:r w:rsidR="006B5857" w:rsidRPr="006B5857">
        <w:t>АБВГ.12345-01</w:t>
      </w:r>
      <w:r w:rsidR="006B5857">
        <w:t xml:space="preserve"> </w:t>
      </w:r>
      <w:r w:rsidR="00242456">
        <w:t xml:space="preserve">(далее по тексту – СПО </w:t>
      </w:r>
      <w:r w:rsidR="006B5857">
        <w:t>С</w:t>
      </w:r>
      <w:r w:rsidR="00242456">
        <w:t>УС</w:t>
      </w:r>
      <w:r w:rsidR="00242456" w:rsidRPr="007D3554">
        <w:t xml:space="preserve"> или программа</w:t>
      </w:r>
      <w:r w:rsidR="00242456">
        <w:t>), предназначенного для управления станцией и обеспечения функционирования ее аппаратных средств</w:t>
      </w:r>
      <w:r w:rsidRPr="00084E9E">
        <w:t>.</w:t>
      </w:r>
    </w:p>
    <w:p w:rsidR="000E00B3" w:rsidRPr="00084E9E" w:rsidRDefault="000E00B3" w:rsidP="000E00B3">
      <w:pPr>
        <w:pStyle w:val="aa"/>
      </w:pPr>
      <w:r w:rsidRPr="00084E9E">
        <w:t xml:space="preserve">В разделе «Общие сведения о программе» указано назначение </w:t>
      </w:r>
      <w:r w:rsidR="006B5857">
        <w:t>СПО СУС</w:t>
      </w:r>
      <w:r w:rsidRPr="00084E9E">
        <w:t xml:space="preserve">, </w:t>
      </w:r>
      <w:r w:rsidR="00DC2DA2" w:rsidRPr="00084E9E">
        <w:t xml:space="preserve">его функциональные возможности, </w:t>
      </w:r>
      <w:r w:rsidR="004B5F70" w:rsidRPr="0001112A">
        <w:t>используемые технические и программные средства</w:t>
      </w:r>
      <w:r w:rsidR="00DC2DA2" w:rsidRPr="00084E9E">
        <w:t>, а также требования к персоналу (системному программ</w:t>
      </w:r>
      <w:r w:rsidR="004B5F70">
        <w:t xml:space="preserve">исту), устанавливающему данное </w:t>
      </w:r>
      <w:r w:rsidR="00242456">
        <w:t>С</w:t>
      </w:r>
      <w:r w:rsidR="00DC2DA2" w:rsidRPr="00084E9E">
        <w:t>ПО</w:t>
      </w:r>
      <w:r w:rsidRPr="00084E9E">
        <w:t>.</w:t>
      </w:r>
    </w:p>
    <w:p w:rsidR="000E00B3" w:rsidRPr="00084E9E" w:rsidRDefault="000E00B3" w:rsidP="000E00B3">
      <w:pPr>
        <w:pStyle w:val="aa"/>
      </w:pPr>
      <w:r w:rsidRPr="00084E9E">
        <w:t xml:space="preserve">В разделе «Структура программы» приведены сведения о структуре </w:t>
      </w:r>
      <w:r w:rsidR="006B5857">
        <w:t>СПО СУС</w:t>
      </w:r>
      <w:r w:rsidRPr="00084E9E">
        <w:t>, его сост</w:t>
      </w:r>
      <w:r w:rsidR="004B5F70">
        <w:t xml:space="preserve">авных частях, а также связях </w:t>
      </w:r>
      <w:r w:rsidR="00242456">
        <w:t>программы</w:t>
      </w:r>
      <w:r w:rsidRPr="00084E9E">
        <w:t xml:space="preserve"> с другими программами.</w:t>
      </w:r>
    </w:p>
    <w:p w:rsidR="000E00B3" w:rsidRPr="00084E9E" w:rsidRDefault="000E00B3" w:rsidP="000E00B3">
      <w:pPr>
        <w:pStyle w:val="aa"/>
      </w:pPr>
      <w:r w:rsidRPr="00084E9E">
        <w:t xml:space="preserve">В разделе «Установка программы» описан порядок действий по установке </w:t>
      </w:r>
      <w:r w:rsidR="006B5857">
        <w:t>СПО СУС</w:t>
      </w:r>
      <w:r w:rsidRPr="00084E9E">
        <w:t>.</w:t>
      </w:r>
    </w:p>
    <w:p w:rsidR="000E00B3" w:rsidRPr="00084E9E" w:rsidRDefault="000E00B3" w:rsidP="000E00B3">
      <w:pPr>
        <w:pStyle w:val="aa"/>
      </w:pPr>
      <w:r w:rsidRPr="00084E9E">
        <w:t xml:space="preserve">В разделе «Настройка программы» описаны действия по настройке </w:t>
      </w:r>
      <w:r w:rsidR="006B5857">
        <w:t>СПО СУС</w:t>
      </w:r>
      <w:r w:rsidR="006B5857" w:rsidRPr="00084E9E">
        <w:t xml:space="preserve"> </w:t>
      </w:r>
      <w:r w:rsidR="006B5857">
        <w:t>для</w:t>
      </w:r>
      <w:r w:rsidRPr="00084E9E">
        <w:t xml:space="preserve"> конкретного применения (настройка </w:t>
      </w:r>
      <w:r w:rsidR="006B5857">
        <w:t>для</w:t>
      </w:r>
      <w:r w:rsidRPr="00084E9E">
        <w:t xml:space="preserve"> состав</w:t>
      </w:r>
      <w:r w:rsidR="006B5857">
        <w:t>а</w:t>
      </w:r>
      <w:r w:rsidRPr="00084E9E">
        <w:t xml:space="preserve"> технических и программных средств, настройка файлов конфигурации).</w:t>
      </w:r>
    </w:p>
    <w:p w:rsidR="000E00B3" w:rsidRPr="00084E9E" w:rsidRDefault="000E00B3" w:rsidP="000E00B3">
      <w:pPr>
        <w:pStyle w:val="aa"/>
      </w:pPr>
      <w:r w:rsidRPr="00084E9E">
        <w:t xml:space="preserve">В разделе «Проверка программы» приведено описание способов проверки </w:t>
      </w:r>
      <w:r w:rsidR="006B5857">
        <w:t>СПО СУС</w:t>
      </w:r>
      <w:r w:rsidRPr="00084E9E">
        <w:t>, позволяющих дать общее заключение о его работоспособности.</w:t>
      </w:r>
    </w:p>
    <w:p w:rsidR="000E00B3" w:rsidRPr="00084E9E" w:rsidRDefault="00614ED4" w:rsidP="000E00B3">
      <w:pPr>
        <w:pStyle w:val="aa"/>
        <w:rPr>
          <w:spacing w:val="-2"/>
        </w:rPr>
      </w:pPr>
      <w:r w:rsidRPr="00084E9E">
        <w:rPr>
          <w:spacing w:val="-2"/>
        </w:rPr>
        <w:t xml:space="preserve">В разделе «Сообщения системному программисту» </w:t>
      </w:r>
      <w:r w:rsidR="004B5F70" w:rsidRPr="0001112A">
        <w:rPr>
          <w:spacing w:val="-2"/>
        </w:rPr>
        <w:t xml:space="preserve">указаны тексты сообщений, выдаваемые </w:t>
      </w:r>
      <w:r w:rsidR="006B5857" w:rsidRPr="006B5857">
        <w:t>СПО СУС</w:t>
      </w:r>
      <w:r w:rsidR="004B5F70" w:rsidRPr="0001112A">
        <w:rPr>
          <w:spacing w:val="-2"/>
        </w:rPr>
        <w:t xml:space="preserve"> в ходе его установки и настройки, их содержание, а также действия, которые необходимо предпринять в случае </w:t>
      </w:r>
      <w:r w:rsidR="00242456">
        <w:rPr>
          <w:spacing w:val="-2"/>
        </w:rPr>
        <w:t>возникновения</w:t>
      </w:r>
      <w:r w:rsidR="004B5F70" w:rsidRPr="0001112A">
        <w:rPr>
          <w:spacing w:val="-2"/>
        </w:rPr>
        <w:t xml:space="preserve"> данных сообщений</w:t>
      </w:r>
      <w:r w:rsidRPr="00084E9E">
        <w:rPr>
          <w:spacing w:val="-2"/>
        </w:rPr>
        <w:t>.</w:t>
      </w:r>
    </w:p>
    <w:p w:rsidR="000E00B3" w:rsidRPr="00084E9E" w:rsidRDefault="000E00B3" w:rsidP="000E00B3">
      <w:pPr>
        <w:pStyle w:val="aa"/>
        <w:widowControl w:val="0"/>
      </w:pPr>
      <w:r w:rsidRPr="00084E9E">
        <w:t xml:space="preserve">Оформление программного документа «Руководство системного программиста» </w:t>
      </w:r>
      <w:r w:rsidR="00FE1BDB" w:rsidRPr="00084E9E">
        <w:t>соответствует</w:t>
      </w:r>
      <w:r w:rsidRPr="00084E9E">
        <w:t xml:space="preserve"> требованиям ЕСПД ГОСТ 19.503-79 «Руководство системного программиста. Требования к содержанию и оформлению».</w:t>
      </w:r>
    </w:p>
    <w:p w:rsidR="00C8373B" w:rsidRPr="00084E9E" w:rsidRDefault="00C8373B" w:rsidP="005672EE">
      <w:pPr>
        <w:pStyle w:val="aa"/>
      </w:pPr>
      <w:r w:rsidRPr="00084E9E">
        <w:br w:type="page"/>
      </w:r>
    </w:p>
    <w:p w:rsidR="0016595F" w:rsidRPr="00084E9E" w:rsidRDefault="003A3482" w:rsidP="005672EE">
      <w:pPr>
        <w:pStyle w:val="afffc"/>
      </w:pPr>
      <w:r w:rsidRPr="00084E9E">
        <w:lastRenderedPageBreak/>
        <w:t>СОДЕРЖАНИЕ</w:t>
      </w:r>
    </w:p>
    <w:p w:rsidR="00090798" w:rsidRDefault="00F065AF">
      <w:pPr>
        <w:pStyle w:val="1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 w:rsidRPr="00084E9E">
        <w:rPr>
          <w:rFonts w:cs="Times New Roman"/>
          <w:szCs w:val="24"/>
          <w:lang w:bidi="en-US"/>
        </w:rPr>
        <w:fldChar w:fldCharType="begin"/>
      </w:r>
      <w:r w:rsidRPr="00084E9E">
        <w:rPr>
          <w:rFonts w:cs="Times New Roman"/>
          <w:szCs w:val="24"/>
        </w:rPr>
        <w:instrText xml:space="preserve"> TOC \o "1-3" \h \z \t "Приложение_шапка;1" </w:instrText>
      </w:r>
      <w:r w:rsidRPr="00084E9E">
        <w:rPr>
          <w:rFonts w:cs="Times New Roman"/>
          <w:szCs w:val="24"/>
          <w:lang w:bidi="en-US"/>
        </w:rPr>
        <w:fldChar w:fldCharType="separate"/>
      </w:r>
      <w:hyperlink w:anchor="_Toc226478017" w:history="1">
        <w:r w:rsidR="00090798" w:rsidRPr="0072053A">
          <w:rPr>
            <w:rStyle w:val="af4"/>
            <w:noProof/>
          </w:rPr>
          <w:t>1. Общие сведения о программе</w:t>
        </w:r>
        <w:r w:rsidR="00090798">
          <w:rPr>
            <w:noProof/>
            <w:webHidden/>
          </w:rPr>
          <w:tab/>
        </w:r>
        <w:r w:rsidR="00090798">
          <w:rPr>
            <w:noProof/>
            <w:webHidden/>
          </w:rPr>
          <w:fldChar w:fldCharType="begin"/>
        </w:r>
        <w:r w:rsidR="00090798">
          <w:rPr>
            <w:noProof/>
            <w:webHidden/>
          </w:rPr>
          <w:instrText xml:space="preserve"> PAGEREF _Toc226478017 \h </w:instrText>
        </w:r>
        <w:r w:rsidR="00090798">
          <w:rPr>
            <w:noProof/>
            <w:webHidden/>
          </w:rPr>
        </w:r>
        <w:r w:rsidR="00090798">
          <w:rPr>
            <w:noProof/>
            <w:webHidden/>
          </w:rPr>
          <w:fldChar w:fldCharType="separate"/>
        </w:r>
        <w:r w:rsidR="00090798">
          <w:rPr>
            <w:noProof/>
            <w:webHidden/>
          </w:rPr>
          <w:t>4</w:t>
        </w:r>
        <w:r w:rsidR="00090798"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18" w:history="1">
        <w:r w:rsidRPr="0072053A">
          <w:rPr>
            <w:rStyle w:val="af4"/>
            <w:noProof/>
          </w:rPr>
          <w:t>1.1. Назначение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19" w:history="1">
        <w:r w:rsidRPr="0072053A">
          <w:rPr>
            <w:rStyle w:val="af4"/>
            <w:noProof/>
          </w:rPr>
          <w:t>1.2. Функции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20" w:history="1">
        <w:r w:rsidRPr="0072053A">
          <w:rPr>
            <w:rStyle w:val="af4"/>
            <w:noProof/>
          </w:rPr>
          <w:t>1.3. Используемые технические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21" w:history="1">
        <w:r w:rsidRPr="0072053A">
          <w:rPr>
            <w:rStyle w:val="af4"/>
            <w:noProof/>
          </w:rPr>
          <w:t>1.4. Используемые программные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22" w:history="1">
        <w:r w:rsidRPr="0072053A">
          <w:rPr>
            <w:rStyle w:val="af4"/>
            <w:noProof/>
          </w:rPr>
          <w:t>1.5. Требования к персоналу (системному программисту)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1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23" w:history="1">
        <w:r w:rsidRPr="0072053A">
          <w:rPr>
            <w:rStyle w:val="af4"/>
            <w:noProof/>
          </w:rPr>
          <w:t>2. 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24" w:history="1">
        <w:r w:rsidRPr="0072053A">
          <w:rPr>
            <w:rStyle w:val="af4"/>
            <w:noProof/>
          </w:rPr>
          <w:t>2.1. Сведения о структуре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36"/>
        <w:rPr>
          <w:rFonts w:asciiTheme="minorHAnsi" w:eastAsiaTheme="minorEastAsia" w:hAnsiTheme="minorHAnsi"/>
          <w:kern w:val="2"/>
          <w:szCs w:val="24"/>
          <w:lang w:eastAsia="ru-RU"/>
          <w14:ligatures w14:val="standardContextual"/>
        </w:rPr>
      </w:pPr>
      <w:hyperlink w:anchor="_Toc226478025" w:history="1">
        <w:r w:rsidRPr="0072053A">
          <w:rPr>
            <w:rStyle w:val="af4"/>
          </w:rPr>
          <w:t>2.1.1.</w:t>
        </w:r>
        <w:r w:rsidRPr="0072053A">
          <w:rPr>
            <w:rStyle w:val="af4"/>
            <w:lang w:val="en-US"/>
          </w:rPr>
          <w:t xml:space="preserve"> DFG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_Toc226478025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26" w:history="1">
        <w:r w:rsidRPr="0072053A">
          <w:rPr>
            <w:rStyle w:val="af4"/>
            <w:noProof/>
          </w:rPr>
          <w:t>2.2. Сведения о составных частях программы и связях между ними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27" w:history="1">
        <w:r w:rsidRPr="0072053A">
          <w:rPr>
            <w:rStyle w:val="af4"/>
            <w:noProof/>
          </w:rPr>
          <w:t>2.3. Сведения о связях с другими программами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1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28" w:history="1">
        <w:r w:rsidRPr="0072053A">
          <w:rPr>
            <w:rStyle w:val="af4"/>
            <w:noProof/>
          </w:rPr>
          <w:t>3. Установка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29" w:history="1">
        <w:r w:rsidRPr="0072053A">
          <w:rPr>
            <w:rStyle w:val="af4"/>
            <w:noProof/>
          </w:rPr>
          <w:t>3.1. Установка программы для ОС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1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30" w:history="1">
        <w:r w:rsidRPr="0072053A">
          <w:rPr>
            <w:rStyle w:val="af4"/>
            <w:noProof/>
          </w:rPr>
          <w:t>4. Настройка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31" w:history="1">
        <w:r w:rsidRPr="0072053A">
          <w:rPr>
            <w:rStyle w:val="af4"/>
            <w:noProof/>
          </w:rPr>
          <w:t>4.1. Настройка для состава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32" w:history="1">
        <w:r w:rsidRPr="0072053A">
          <w:rPr>
            <w:rStyle w:val="af4"/>
            <w:noProof/>
          </w:rPr>
          <w:t>4.2. Настройка для состава программных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1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33" w:history="1">
        <w:r w:rsidRPr="0072053A">
          <w:rPr>
            <w:rStyle w:val="af4"/>
            <w:noProof/>
          </w:rPr>
          <w:t>5. Проверка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34" w:history="1">
        <w:r w:rsidRPr="0072053A">
          <w:rPr>
            <w:rStyle w:val="af4"/>
            <w:noProof/>
          </w:rPr>
          <w:t>5.1. Проверка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1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35" w:history="1">
        <w:r w:rsidRPr="0072053A">
          <w:rPr>
            <w:rStyle w:val="af4"/>
            <w:noProof/>
          </w:rPr>
          <w:t>6. Сообщения системному программисту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1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36" w:history="1">
        <w:r w:rsidRPr="0072053A">
          <w:rPr>
            <w:rStyle w:val="af4"/>
            <w:noProof/>
          </w:rPr>
          <w:t>Перечень принятых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8373B" w:rsidRPr="00084E9E" w:rsidRDefault="00F065AF" w:rsidP="00C43755">
      <w:pPr>
        <w:pStyle w:val="11"/>
        <w:numPr>
          <w:ilvl w:val="0"/>
          <w:numId w:val="0"/>
        </w:numPr>
        <w:tabs>
          <w:tab w:val="right" w:leader="dot" w:pos="9921"/>
          <w:tab w:val="right" w:leader="dot" w:pos="10205"/>
        </w:tabs>
        <w:spacing w:after="0" w:line="360" w:lineRule="auto"/>
        <w:ind w:left="709"/>
        <w:rPr>
          <w:sz w:val="28"/>
          <w:szCs w:val="28"/>
        </w:rPr>
      </w:pPr>
      <w:r w:rsidRPr="00084E9E">
        <w:rPr>
          <w:szCs w:val="24"/>
        </w:rPr>
        <w:fldChar w:fldCharType="end"/>
      </w:r>
      <w:r w:rsidR="00C8373B" w:rsidRPr="00084E9E">
        <w:rPr>
          <w:sz w:val="28"/>
          <w:szCs w:val="28"/>
        </w:rPr>
        <w:br w:type="page"/>
      </w:r>
    </w:p>
    <w:p w:rsidR="0079125B" w:rsidRPr="00084E9E" w:rsidRDefault="0079125B" w:rsidP="00EF3E92">
      <w:pPr>
        <w:pStyle w:val="13"/>
      </w:pPr>
      <w:bookmarkStart w:id="0" w:name="_Toc457813304"/>
      <w:bookmarkStart w:id="1" w:name="_Toc226478017"/>
      <w:bookmarkStart w:id="2" w:name="_Ref52756232"/>
      <w:bookmarkStart w:id="3" w:name="_Ref52756240"/>
      <w:r w:rsidRPr="00084E9E">
        <w:lastRenderedPageBreak/>
        <w:t>Общие сведения</w:t>
      </w:r>
      <w:bookmarkEnd w:id="0"/>
      <w:r w:rsidR="003D59C8" w:rsidRPr="00084E9E">
        <w:t xml:space="preserve"> о программе</w:t>
      </w:r>
      <w:bookmarkEnd w:id="1"/>
    </w:p>
    <w:p w:rsidR="007227C8" w:rsidRPr="00084E9E" w:rsidRDefault="007227C8" w:rsidP="007227C8">
      <w:pPr>
        <w:pStyle w:val="aa"/>
      </w:pPr>
      <w:r w:rsidRPr="00084E9E">
        <w:t>Наим</w:t>
      </w:r>
      <w:r w:rsidR="004B5F70">
        <w:t xml:space="preserve">енование программы: </w:t>
      </w:r>
      <w:r w:rsidR="00242456">
        <w:rPr>
          <w:spacing w:val="-5"/>
        </w:rPr>
        <w:t>специальное программное обеспечение</w:t>
      </w:r>
      <w:r w:rsidR="00242456" w:rsidRPr="00F60A96">
        <w:rPr>
          <w:spacing w:val="-5"/>
        </w:rPr>
        <w:t xml:space="preserve"> «</w:t>
      </w:r>
      <w:r w:rsidR="00D7086D">
        <w:rPr>
          <w:spacing w:val="-5"/>
        </w:rPr>
        <w:t xml:space="preserve">Система управления </w:t>
      </w:r>
      <w:r w:rsidR="00242456">
        <w:rPr>
          <w:spacing w:val="-5"/>
        </w:rPr>
        <w:t>станцией</w:t>
      </w:r>
      <w:r w:rsidR="00242456" w:rsidRPr="00F60A96">
        <w:rPr>
          <w:spacing w:val="-5"/>
        </w:rPr>
        <w:t>»</w:t>
      </w:r>
      <w:r w:rsidRPr="00084E9E">
        <w:t>.</w:t>
      </w:r>
    </w:p>
    <w:p w:rsidR="007227C8" w:rsidRPr="00084E9E" w:rsidRDefault="007227C8" w:rsidP="007227C8">
      <w:pPr>
        <w:pStyle w:val="aa"/>
      </w:pPr>
      <w:r w:rsidRPr="00084E9E">
        <w:t xml:space="preserve">Обозначение программы: </w:t>
      </w:r>
      <w:r w:rsidR="00D7086D">
        <w:t>АБВГ</w:t>
      </w:r>
      <w:r w:rsidRPr="00084E9E">
        <w:t>.</w:t>
      </w:r>
      <w:r w:rsidR="00D7086D">
        <w:t>12345</w:t>
      </w:r>
      <w:r w:rsidRPr="00084E9E">
        <w:t>-01.</w:t>
      </w:r>
    </w:p>
    <w:p w:rsidR="008E1832" w:rsidRDefault="003D59C8" w:rsidP="008E1832">
      <w:pPr>
        <w:pStyle w:val="text-"/>
      </w:pPr>
      <w:bookmarkStart w:id="4" w:name="_Toc226478018"/>
      <w:r w:rsidRPr="00084E9E">
        <w:t>Назначение программы</w:t>
      </w:r>
      <w:bookmarkEnd w:id="4"/>
    </w:p>
    <w:p w:rsidR="008E1832" w:rsidRDefault="008E1832" w:rsidP="008E1832">
      <w:pPr>
        <w:pStyle w:val="aa"/>
      </w:pPr>
      <w:r>
        <w:t>СПО СУС устанавливается на аппаратную платформу веб-сервера и осуществляет взаимодействие со станцией для обеспечения управления, настройки, посредством веб-клиента СПО.</w:t>
      </w:r>
    </w:p>
    <w:p w:rsidR="008E1832" w:rsidRDefault="008E1832" w:rsidP="008E1832">
      <w:pPr>
        <w:pStyle w:val="aa"/>
      </w:pPr>
      <w:r>
        <w:t xml:space="preserve">Доступ к веб-клиенту осуществляется через веб-браузер клиентского компьютера и </w:t>
      </w:r>
      <w:proofErr w:type="spellStart"/>
      <w:r>
        <w:t>предна-значен</w:t>
      </w:r>
      <w:proofErr w:type="spellEnd"/>
      <w:r>
        <w:t xml:space="preserve"> для реализации графического интерфейса, предоставляющего пользователю следующий функционал:</w:t>
      </w:r>
    </w:p>
    <w:p w:rsidR="008E1832" w:rsidRDefault="008E1832" w:rsidP="008E1832">
      <w:pPr>
        <w:pStyle w:val="1"/>
      </w:pPr>
      <w:r>
        <w:t>настройка параметров конфигурации: системы, устройства, и т. д;</w:t>
      </w:r>
    </w:p>
    <w:p w:rsidR="008E1832" w:rsidRDefault="008E1832" w:rsidP="008E1832">
      <w:pPr>
        <w:pStyle w:val="1"/>
      </w:pPr>
      <w:r>
        <w:t>управление задачами и производительностью: просмотр ключевых показателей и отображение результатов.</w:t>
      </w:r>
    </w:p>
    <w:p w:rsidR="008E1832" w:rsidRDefault="008E1832" w:rsidP="008E1832">
      <w:pPr>
        <w:pStyle w:val="text-"/>
      </w:pPr>
      <w:bookmarkStart w:id="5" w:name="_Toc226478019"/>
      <w:r w:rsidRPr="008E1832">
        <w:t>Функции программы</w:t>
      </w:r>
      <w:bookmarkEnd w:id="5"/>
    </w:p>
    <w:p w:rsidR="008E1832" w:rsidRDefault="008E1832" w:rsidP="008E1832">
      <w:pPr>
        <w:pStyle w:val="aa"/>
      </w:pPr>
      <w:r>
        <w:t>СПО СУС обеспечивает реализацию следующих функций:</w:t>
      </w:r>
    </w:p>
    <w:p w:rsidR="008E1832" w:rsidRDefault="008E1832" w:rsidP="008E1832">
      <w:pPr>
        <w:pStyle w:val="1"/>
      </w:pPr>
      <w:r>
        <w:t>управление пользователями;</w:t>
      </w:r>
    </w:p>
    <w:p w:rsidR="008E1832" w:rsidRPr="008E1832" w:rsidRDefault="008E1832" w:rsidP="008E1832">
      <w:pPr>
        <w:pStyle w:val="1"/>
      </w:pPr>
      <w:r>
        <w:t>управление системой.</w:t>
      </w:r>
    </w:p>
    <w:p w:rsidR="003D59C8" w:rsidRPr="00084E9E" w:rsidRDefault="003D59C8" w:rsidP="003D59C8">
      <w:pPr>
        <w:pStyle w:val="text-"/>
      </w:pPr>
      <w:bookmarkStart w:id="6" w:name="_Toc226478020"/>
      <w:r w:rsidRPr="00084E9E">
        <w:t>Используемые технические средства</w:t>
      </w:r>
      <w:bookmarkEnd w:id="6"/>
    </w:p>
    <w:p w:rsidR="008E1832" w:rsidRDefault="008E1832" w:rsidP="008E1832">
      <w:pPr>
        <w:pStyle w:val="aa"/>
      </w:pPr>
      <w:r>
        <w:t>Для доступа к веб-клиенту СПО клиентский компьютер должен соответствовать следующим минимальным техническим характеристикам:</w:t>
      </w:r>
    </w:p>
    <w:p w:rsidR="008E1832" w:rsidRDefault="008E1832" w:rsidP="008E1832">
      <w:pPr>
        <w:pStyle w:val="1"/>
      </w:pPr>
      <w:r>
        <w:t>центральный процессор – Intel Core 2 ГГц или выше;</w:t>
      </w:r>
    </w:p>
    <w:p w:rsidR="008E1832" w:rsidRDefault="008E1832" w:rsidP="008E1832">
      <w:pPr>
        <w:pStyle w:val="1"/>
      </w:pPr>
      <w:r>
        <w:t>объем ОЗУ – 4 Гб;</w:t>
      </w:r>
    </w:p>
    <w:p w:rsidR="008E1832" w:rsidRDefault="008E1832" w:rsidP="008E1832">
      <w:pPr>
        <w:pStyle w:val="1"/>
      </w:pPr>
      <w:r>
        <w:t>объем накопителя – не менее 200 Мб свободного места;</w:t>
      </w:r>
    </w:p>
    <w:p w:rsidR="00472C93" w:rsidRPr="00084E9E" w:rsidRDefault="008E1832" w:rsidP="008E1832">
      <w:pPr>
        <w:pStyle w:val="1"/>
      </w:pPr>
      <w:r>
        <w:t>разрешение экрана – 1440 х 900 пикселей и выше.</w:t>
      </w:r>
    </w:p>
    <w:p w:rsidR="003D59C8" w:rsidRPr="00084E9E" w:rsidRDefault="003D59C8" w:rsidP="003D59C8">
      <w:pPr>
        <w:pStyle w:val="text-"/>
      </w:pPr>
      <w:bookmarkStart w:id="7" w:name="_Toc226478021"/>
      <w:r w:rsidRPr="00084E9E">
        <w:lastRenderedPageBreak/>
        <w:t>Используемые программные средства</w:t>
      </w:r>
      <w:bookmarkEnd w:id="7"/>
    </w:p>
    <w:p w:rsidR="00E266A6" w:rsidRDefault="00E266A6" w:rsidP="00E266A6">
      <w:pPr>
        <w:pStyle w:val="aa"/>
      </w:pPr>
      <w:r>
        <w:t>СПО СУС предназначено для функционирования в среде ОС. В процессе своего функционирования СПО осуществляет взаимодействие и использует следующие программные средства из состава OС:</w:t>
      </w:r>
    </w:p>
    <w:p w:rsidR="00E266A6" w:rsidRDefault="00E266A6" w:rsidP="00E266A6">
      <w:pPr>
        <w:pStyle w:val="1"/>
      </w:pPr>
      <w:r>
        <w:t>программные интерфейсы (API) ОС;</w:t>
      </w:r>
    </w:p>
    <w:p w:rsidR="00E266A6" w:rsidRDefault="00E266A6" w:rsidP="00E266A6">
      <w:pPr>
        <w:pStyle w:val="1"/>
      </w:pPr>
      <w:r>
        <w:t>системные утилиты ОС;</w:t>
      </w:r>
    </w:p>
    <w:p w:rsidR="00D20E24" w:rsidRPr="00084E9E" w:rsidRDefault="00E266A6" w:rsidP="00E266A6">
      <w:pPr>
        <w:pStyle w:val="1"/>
      </w:pPr>
      <w:r>
        <w:t xml:space="preserve">командный интерпретатор </w:t>
      </w:r>
      <w:proofErr w:type="spellStart"/>
      <w:r>
        <w:t>Bash</w:t>
      </w:r>
      <w:proofErr w:type="spellEnd"/>
      <w:r>
        <w:t>.</w:t>
      </w:r>
    </w:p>
    <w:p w:rsidR="00DC2DA2" w:rsidRPr="00084E9E" w:rsidRDefault="00DC2DA2" w:rsidP="00DC2DA2">
      <w:pPr>
        <w:pStyle w:val="text-"/>
      </w:pPr>
      <w:bookmarkStart w:id="8" w:name="_Toc226478022"/>
      <w:r w:rsidRPr="00084E9E">
        <w:t>Требования к персоналу (системному программисту)</w:t>
      </w:r>
      <w:bookmarkEnd w:id="8"/>
    </w:p>
    <w:p w:rsidR="00D57FA5" w:rsidRPr="00084E9E" w:rsidRDefault="00D57FA5" w:rsidP="00D57FA5">
      <w:pPr>
        <w:pStyle w:val="aa"/>
        <w:rPr>
          <w:spacing w:val="-2"/>
        </w:rPr>
      </w:pPr>
      <w:r w:rsidRPr="00084E9E">
        <w:rPr>
          <w:spacing w:val="-2"/>
        </w:rPr>
        <w:t>Системный программист должен иметь минимум среднее техническое образование и опыт системного администрирования на ОС и ЭВМ различного типа, в том числе объединенных в локальные вычислительные сети.</w:t>
      </w:r>
    </w:p>
    <w:p w:rsidR="00D57FA5" w:rsidRPr="00084E9E" w:rsidRDefault="00D57FA5" w:rsidP="00D57FA5">
      <w:pPr>
        <w:pStyle w:val="aa"/>
      </w:pPr>
      <w:r w:rsidRPr="00084E9E">
        <w:t>В перечень задач, выполняемых системным программистом, должны входить:</w:t>
      </w:r>
    </w:p>
    <w:p w:rsidR="00D57FA5" w:rsidRPr="00084E9E" w:rsidRDefault="00D57FA5" w:rsidP="00D57FA5">
      <w:pPr>
        <w:pStyle w:val="1"/>
      </w:pPr>
      <w:r w:rsidRPr="00084E9E">
        <w:t>задача поддержания работоспособности техни</w:t>
      </w:r>
      <w:r w:rsidR="004B5F70">
        <w:t>ческих средств</w:t>
      </w:r>
      <w:r w:rsidRPr="00084E9E">
        <w:t>;</w:t>
      </w:r>
    </w:p>
    <w:p w:rsidR="00D57FA5" w:rsidRPr="00084E9E" w:rsidRDefault="007D07AA" w:rsidP="00D57FA5">
      <w:pPr>
        <w:pStyle w:val="1"/>
      </w:pPr>
      <w:r w:rsidRPr="00084E9E">
        <w:t>задача установки</w:t>
      </w:r>
      <w:r w:rsidR="00D57FA5" w:rsidRPr="00084E9E">
        <w:t xml:space="preserve">, настройки и поддержания работоспособности общего программного обеспечения – ОС </w:t>
      </w:r>
      <w:r w:rsidR="004B5F70">
        <w:rPr>
          <w:lang w:val="en-US"/>
        </w:rPr>
        <w:t>Linux</w:t>
      </w:r>
      <w:r w:rsidR="00D57FA5" w:rsidRPr="00084E9E">
        <w:t>;</w:t>
      </w:r>
    </w:p>
    <w:p w:rsidR="00D57FA5" w:rsidRPr="00084E9E" w:rsidRDefault="00D57FA5" w:rsidP="00D57FA5">
      <w:pPr>
        <w:pStyle w:val="1"/>
      </w:pPr>
      <w:r w:rsidRPr="00084E9E">
        <w:t xml:space="preserve">задача </w:t>
      </w:r>
      <w:r w:rsidR="007D07AA" w:rsidRPr="00084E9E">
        <w:t>установки</w:t>
      </w:r>
      <w:r w:rsidRPr="00084E9E">
        <w:t xml:space="preserve">, настройки и поддержания работоспособности </w:t>
      </w:r>
      <w:r w:rsidR="00D7086D" w:rsidRPr="00D7086D">
        <w:t>СПО СУС</w:t>
      </w:r>
      <w:r w:rsidRPr="00084E9E">
        <w:t>.</w:t>
      </w:r>
    </w:p>
    <w:p w:rsidR="00366AF1" w:rsidRPr="00084E9E" w:rsidRDefault="003D59C8" w:rsidP="00366AF1">
      <w:pPr>
        <w:pStyle w:val="13"/>
      </w:pPr>
      <w:bookmarkStart w:id="9" w:name="_Toc226478023"/>
      <w:bookmarkStart w:id="10" w:name="_Toc457813309"/>
      <w:r w:rsidRPr="00084E9E">
        <w:lastRenderedPageBreak/>
        <w:t>Структура программы</w:t>
      </w:r>
      <w:bookmarkEnd w:id="9"/>
    </w:p>
    <w:p w:rsidR="00472C93" w:rsidRDefault="00472C93" w:rsidP="00472C93">
      <w:pPr>
        <w:pStyle w:val="text-"/>
        <w:spacing w:before="240"/>
      </w:pPr>
      <w:bookmarkStart w:id="11" w:name="_Toc226478024"/>
      <w:r w:rsidRPr="00084E9E">
        <w:t>Сведения о структуре программы</w:t>
      </w:r>
      <w:bookmarkEnd w:id="11"/>
    </w:p>
    <w:p w:rsidR="008050DE" w:rsidRDefault="008050DE" w:rsidP="008050DE">
      <w:pPr>
        <w:pStyle w:val="aa"/>
      </w:pPr>
      <w:r>
        <w:t>Внутренняя архитектура СПО СУС, с указанием входящих в него программных модулей, представлена на рисунке ниже (Рисунок 1).</w:t>
      </w:r>
    </w:p>
    <w:p w:rsidR="008050DE" w:rsidRDefault="008050DE" w:rsidP="008050DE">
      <w:pPr>
        <w:pStyle w:val="affff6"/>
      </w:pPr>
      <w:r>
        <w:t>Архитектура СПО СУС</w:t>
      </w:r>
    </w:p>
    <w:p w:rsidR="008050DE" w:rsidRDefault="008050DE" w:rsidP="008050DE">
      <w:pPr>
        <w:pStyle w:val="affff6"/>
      </w:pPr>
      <w:r>
        <w:t xml:space="preserve"> </w:t>
      </w:r>
    </w:p>
    <w:p w:rsidR="00A0360D" w:rsidRPr="00A0360D" w:rsidRDefault="008050DE" w:rsidP="008050DE">
      <w:pPr>
        <w:pStyle w:val="affff6"/>
      </w:pPr>
      <w:r>
        <w:t>Рисунок 1</w:t>
      </w:r>
    </w:p>
    <w:p w:rsidR="00EE0E26" w:rsidRPr="00084E9E" w:rsidRDefault="00A0360D" w:rsidP="00EE0E26">
      <w:pPr>
        <w:pStyle w:val="tdillustrationname"/>
      </w:pPr>
      <w:bookmarkStart w:id="12" w:name="_Toc226478025"/>
      <w:r>
        <w:rPr>
          <w:lang w:val="en-US"/>
        </w:rPr>
        <w:t>DFG</w:t>
      </w:r>
      <w:bookmarkEnd w:id="12"/>
    </w:p>
    <w:p w:rsidR="00EE0E26" w:rsidRPr="00084E9E" w:rsidRDefault="00EE0E26" w:rsidP="004B5F70">
      <w:pPr>
        <w:pStyle w:val="aa"/>
      </w:pPr>
    </w:p>
    <w:p w:rsidR="00472C93" w:rsidRPr="00A0360D" w:rsidRDefault="00A0360D" w:rsidP="00A0360D">
      <w:pPr>
        <w:pStyle w:val="text-"/>
      </w:pPr>
      <w:bookmarkStart w:id="13" w:name="_Toc226478026"/>
      <w:r w:rsidRPr="00A0360D">
        <w:t>Сведения о составных частях программы и связях между ними</w:t>
      </w:r>
      <w:bookmarkEnd w:id="13"/>
    </w:p>
    <w:p w:rsidR="00A0360D" w:rsidRPr="00A0360D" w:rsidRDefault="00A0360D" w:rsidP="00A0360D">
      <w:pPr>
        <w:pStyle w:val="aa"/>
      </w:pPr>
      <w:r w:rsidRPr="00A0360D">
        <w:t xml:space="preserve">Для запуска программы под ОС </w:t>
      </w:r>
      <w:r w:rsidRPr="00A0360D">
        <w:rPr>
          <w:lang w:val="en-US"/>
        </w:rPr>
        <w:t>Windows</w:t>
      </w:r>
      <w:r w:rsidRPr="00A0360D">
        <w:t xml:space="preserve"> необходим набор динамических библиотек, поставляемых в одном архиве с исполняемым файлом (</w:t>
      </w:r>
      <w:r w:rsidRPr="00A0360D">
        <w:rPr>
          <w:lang w:val="en-US"/>
        </w:rPr>
        <w:t>Windows</w:t>
      </w:r>
      <w:r w:rsidRPr="00A0360D">
        <w:t xml:space="preserve"> _</w:t>
      </w:r>
      <w:r>
        <w:rPr>
          <w:lang w:val="en-US"/>
        </w:rPr>
        <w:t>SUS</w:t>
      </w:r>
      <w:r w:rsidRPr="00A0360D">
        <w:t>.</w:t>
      </w:r>
      <w:r w:rsidRPr="00A0360D">
        <w:rPr>
          <w:lang w:val="en-US"/>
        </w:rPr>
        <w:t>zip</w:t>
      </w:r>
      <w:r w:rsidRPr="00A0360D">
        <w:t>).</w:t>
      </w:r>
    </w:p>
    <w:p w:rsidR="00A0360D" w:rsidRPr="00C166E4" w:rsidRDefault="00A0360D" w:rsidP="00A0360D">
      <w:pPr>
        <w:pStyle w:val="aa"/>
      </w:pPr>
      <w:r w:rsidRPr="00A0360D">
        <w:t xml:space="preserve">Программа под ОС </w:t>
      </w:r>
      <w:r w:rsidRPr="00A0360D">
        <w:rPr>
          <w:lang w:val="en-US"/>
        </w:rPr>
        <w:t>Linux</w:t>
      </w:r>
      <w:r w:rsidRPr="00A0360D">
        <w:t xml:space="preserve"> использует динамические библиотеки, установленные по умолчанию в данной операционной системе.</w:t>
      </w:r>
    </w:p>
    <w:p w:rsidR="00A0360D" w:rsidRPr="00A0360D" w:rsidRDefault="00A0360D" w:rsidP="00A0360D">
      <w:pPr>
        <w:pStyle w:val="text-"/>
      </w:pPr>
      <w:bookmarkStart w:id="14" w:name="_Toc226478027"/>
      <w:r w:rsidRPr="00A0360D">
        <w:t>Сведения о связях с другими программами</w:t>
      </w:r>
      <w:bookmarkEnd w:id="14"/>
    </w:p>
    <w:p w:rsidR="00A0360D" w:rsidRPr="00A0360D" w:rsidRDefault="00A0360D" w:rsidP="00A0360D">
      <w:pPr>
        <w:pStyle w:val="aa"/>
      </w:pPr>
      <w:r w:rsidRPr="00A0360D">
        <w:t xml:space="preserve">Взаимодействие </w:t>
      </w:r>
      <w:r>
        <w:t xml:space="preserve">со станцией </w:t>
      </w:r>
      <w:r w:rsidRPr="00A0360D">
        <w:t xml:space="preserve">производится посредством драйвера </w:t>
      </w:r>
      <w:proofErr w:type="spellStart"/>
      <w:r w:rsidRPr="00A0360D">
        <w:t>PCIe</w:t>
      </w:r>
      <w:proofErr w:type="spellEnd"/>
      <w:r w:rsidRPr="00A0360D">
        <w:t xml:space="preserve"> АБВГ.00078-01.</w:t>
      </w:r>
    </w:p>
    <w:p w:rsidR="00DC2DA2" w:rsidRPr="00084E9E" w:rsidRDefault="00DC2DA2" w:rsidP="004B5F70">
      <w:pPr>
        <w:pStyle w:val="aa"/>
      </w:pPr>
    </w:p>
    <w:p w:rsidR="00366AF1" w:rsidRDefault="003D59C8" w:rsidP="00366AF1">
      <w:pPr>
        <w:pStyle w:val="13"/>
      </w:pPr>
      <w:bookmarkStart w:id="15" w:name="_Toc226478028"/>
      <w:r w:rsidRPr="00084E9E">
        <w:lastRenderedPageBreak/>
        <w:t>Установка программы</w:t>
      </w:r>
      <w:bookmarkEnd w:id="15"/>
    </w:p>
    <w:p w:rsidR="000204A8" w:rsidRDefault="000204A8" w:rsidP="000204A8">
      <w:pPr>
        <w:pStyle w:val="text-"/>
      </w:pPr>
      <w:bookmarkStart w:id="16" w:name="_Toc226478029"/>
      <w:r w:rsidRPr="000204A8">
        <w:t>Установка программы для ОС Windows</w:t>
      </w:r>
      <w:bookmarkEnd w:id="16"/>
    </w:p>
    <w:p w:rsidR="008050DE" w:rsidRPr="008050DE" w:rsidRDefault="008050DE" w:rsidP="008050DE">
      <w:pPr>
        <w:pStyle w:val="aa"/>
      </w:pPr>
      <w:r w:rsidRPr="008050DE">
        <w:t xml:space="preserve">Для установки </w:t>
      </w:r>
      <w:r w:rsidR="009626DE">
        <w:t>программы</w:t>
      </w:r>
      <w:r w:rsidRPr="008050DE">
        <w:t xml:space="preserve"> на аппаратную платформу веб-сервера необходимо выполнить следующие действия:</w:t>
      </w:r>
    </w:p>
    <w:p w:rsidR="008050DE" w:rsidRPr="008050DE" w:rsidRDefault="008050DE" w:rsidP="008050DE">
      <w:pPr>
        <w:pStyle w:val="afffff2"/>
        <w:spacing w:before="0" w:after="0" w:line="276" w:lineRule="auto"/>
        <w:rPr>
          <w:sz w:val="20"/>
        </w:rPr>
      </w:pPr>
      <w:r w:rsidRPr="008050DE">
        <w:rPr>
          <w:spacing w:val="40"/>
          <w:sz w:val="20"/>
        </w:rPr>
        <w:t>Примечание.</w:t>
      </w:r>
      <w:r w:rsidRPr="008050DE">
        <w:rPr>
          <w:sz w:val="20"/>
        </w:rPr>
        <w:t xml:space="preserve"> Установку</w:t>
      </w:r>
      <w:r w:rsidR="00346B62">
        <w:rPr>
          <w:sz w:val="20"/>
        </w:rPr>
        <w:t xml:space="preserve"> программы</w:t>
      </w:r>
      <w:r w:rsidRPr="008050DE">
        <w:rPr>
          <w:sz w:val="20"/>
        </w:rPr>
        <w:t xml:space="preserve"> выполнять только в случае ее отсутствия на аппаратной платформе веб-сервера или при необходимости ее переустановки.</w:t>
      </w:r>
    </w:p>
    <w:p w:rsidR="000204A8" w:rsidRPr="008050DE" w:rsidRDefault="008050DE" w:rsidP="008050DE">
      <w:pPr>
        <w:pStyle w:val="25"/>
      </w:pPr>
      <w:r>
        <w:t>з</w:t>
      </w:r>
      <w:r w:rsidR="000204A8" w:rsidRPr="008050DE">
        <w:t>апустить операционную систему Windows с установленным драйвером АБВГ.00078-01;</w:t>
      </w:r>
    </w:p>
    <w:p w:rsidR="000204A8" w:rsidRPr="008050DE" w:rsidRDefault="008050DE" w:rsidP="008050DE">
      <w:pPr>
        <w:pStyle w:val="25"/>
      </w:pPr>
      <w:r>
        <w:t>в</w:t>
      </w:r>
      <w:r w:rsidR="000204A8" w:rsidRPr="008050DE">
        <w:t>ставить компакт-диск с исполняемыми файлами программы «Система управления станцией» АБВГ.12345-01 90 01 в привод оптических дисков ПК;</w:t>
      </w:r>
    </w:p>
    <w:p w:rsidR="000204A8" w:rsidRPr="008050DE" w:rsidRDefault="008050DE" w:rsidP="008050DE">
      <w:pPr>
        <w:pStyle w:val="25"/>
      </w:pPr>
      <w:r>
        <w:t>с</w:t>
      </w:r>
      <w:r w:rsidR="000204A8" w:rsidRPr="008050DE">
        <w:t>копировать с диска архив с названием «Windows_SUS.zip» в папку «C:\» и распаковать его;</w:t>
      </w:r>
    </w:p>
    <w:p w:rsidR="000204A8" w:rsidRPr="008050DE" w:rsidRDefault="008050DE" w:rsidP="008050DE">
      <w:pPr>
        <w:pStyle w:val="25"/>
      </w:pPr>
      <w:r>
        <w:t>о</w:t>
      </w:r>
      <w:r w:rsidR="000204A8" w:rsidRPr="008050DE">
        <w:t>ткрыть папку «C:\</w:t>
      </w:r>
      <w:proofErr w:type="spellStart"/>
      <w:r w:rsidR="000204A8" w:rsidRPr="008050DE">
        <w:t>Windows_SUS</w:t>
      </w:r>
      <w:proofErr w:type="spellEnd"/>
      <w:r w:rsidR="000204A8" w:rsidRPr="008050DE">
        <w:t>» и найти исполняемый файл «PO_example.exe»;</w:t>
      </w:r>
    </w:p>
    <w:p w:rsidR="000204A8" w:rsidRPr="008050DE" w:rsidRDefault="008050DE" w:rsidP="008050DE">
      <w:pPr>
        <w:pStyle w:val="25"/>
      </w:pPr>
      <w:r>
        <w:t>н</w:t>
      </w:r>
      <w:r w:rsidR="000204A8" w:rsidRPr="008050DE">
        <w:t xml:space="preserve">ажать правой кнопкой манипулятора типа «мышь» по найденному файлу для вызова выпадающего меню, в котором выбрать строку «Свойства» и вкладку «Совместимость» как показано на </w:t>
      </w:r>
      <w:r w:rsidR="00CF2DE1">
        <w:t>рисунке ниже (Рисунок 2)</w:t>
      </w:r>
      <w:r w:rsidR="000204A8" w:rsidRPr="008050DE">
        <w:t>;</w:t>
      </w:r>
    </w:p>
    <w:p w:rsidR="000204A8" w:rsidRPr="008050DE" w:rsidRDefault="008050DE" w:rsidP="008050DE">
      <w:pPr>
        <w:pStyle w:val="25"/>
      </w:pPr>
      <w:r>
        <w:t>у</w:t>
      </w:r>
      <w:r w:rsidR="000204A8" w:rsidRPr="008050DE">
        <w:t>становить уровень прав, отметив флажок «Выполнять эту программу от имени администратора», нажать «Применить»;</w:t>
      </w:r>
    </w:p>
    <w:p w:rsidR="000204A8" w:rsidRPr="008050DE" w:rsidRDefault="008050DE" w:rsidP="008050DE">
      <w:pPr>
        <w:pStyle w:val="25"/>
      </w:pPr>
      <w:r>
        <w:t>н</w:t>
      </w:r>
      <w:r w:rsidR="000204A8" w:rsidRPr="008050DE">
        <w:t>ажать правой кнопкой манипулятора типа «мышь» по файлу PO_example.exe и выбрать в выпадающем меню пункт «Создать ярлык»;</w:t>
      </w:r>
    </w:p>
    <w:p w:rsidR="000204A8" w:rsidRPr="008050DE" w:rsidRDefault="008050DE" w:rsidP="008050DE">
      <w:pPr>
        <w:pStyle w:val="25"/>
      </w:pPr>
      <w:r>
        <w:t>п</w:t>
      </w:r>
      <w:r w:rsidR="000204A8" w:rsidRPr="008050DE">
        <w:t>ереместить созданный ярлык на рабочий стол ПК.</w:t>
      </w:r>
    </w:p>
    <w:p w:rsidR="000204A8" w:rsidRPr="008050DE" w:rsidRDefault="008050DE" w:rsidP="008050DE">
      <w:pPr>
        <w:pStyle w:val="25"/>
      </w:pPr>
      <w:r>
        <w:t>п</w:t>
      </w:r>
      <w:r w:rsidR="000204A8" w:rsidRPr="008050DE">
        <w:t>осле этих действий на рабочем столе системы Windows будет находиться ярлык программы «</w:t>
      </w:r>
      <w:proofErr w:type="spellStart"/>
      <w:r w:rsidR="000204A8" w:rsidRPr="008050DE">
        <w:t>PO_example</w:t>
      </w:r>
      <w:proofErr w:type="spellEnd"/>
      <w:r w:rsidR="000204A8" w:rsidRPr="008050DE">
        <w:t xml:space="preserve"> - Ярлык».</w:t>
      </w:r>
    </w:p>
    <w:p w:rsidR="000204A8" w:rsidRDefault="000204A8" w:rsidP="0013061F">
      <w:pPr>
        <w:pStyle w:val="aa"/>
      </w:pPr>
      <w:r>
        <w:t xml:space="preserve">Установка программы завершена. </w:t>
      </w:r>
    </w:p>
    <w:p w:rsidR="006C4771" w:rsidRDefault="006C4771" w:rsidP="006C4771">
      <w:pPr>
        <w:pStyle w:val="affff6"/>
      </w:pPr>
      <w:r>
        <w:t>Выбор уровня прав (Windows 64-bit)</w:t>
      </w:r>
    </w:p>
    <w:p w:rsidR="006C4771" w:rsidRPr="006C4771" w:rsidRDefault="006C4771" w:rsidP="006C4771">
      <w:pPr>
        <w:pStyle w:val="aa"/>
        <w:rPr>
          <w:lang w:eastAsia="en-US"/>
        </w:rPr>
      </w:pPr>
    </w:p>
    <w:p w:rsidR="000204A8" w:rsidRPr="000204A8" w:rsidRDefault="000204A8" w:rsidP="006C4771">
      <w:pPr>
        <w:pStyle w:val="affff6"/>
      </w:pPr>
      <w:r>
        <w:t xml:space="preserve">Рисунок </w:t>
      </w:r>
      <w:r w:rsidR="006C4771">
        <w:t>2</w:t>
      </w:r>
      <w:r>
        <w:t xml:space="preserve"> </w:t>
      </w:r>
    </w:p>
    <w:p w:rsidR="000204A8" w:rsidRPr="000204A8" w:rsidRDefault="000204A8" w:rsidP="000204A8">
      <w:pPr>
        <w:rPr>
          <w:lang w:eastAsia="ru-RU" w:bidi="en-US"/>
        </w:rPr>
      </w:pPr>
    </w:p>
    <w:p w:rsidR="00EF05AA" w:rsidRPr="00084E9E" w:rsidRDefault="00EF05AA" w:rsidP="004B5F70">
      <w:pPr>
        <w:pStyle w:val="aa"/>
      </w:pPr>
    </w:p>
    <w:p w:rsidR="00366AF1" w:rsidRPr="00084E9E" w:rsidRDefault="003D59C8" w:rsidP="00A02FBD">
      <w:pPr>
        <w:pStyle w:val="13"/>
      </w:pPr>
      <w:bookmarkStart w:id="17" w:name="_Toc226478030"/>
      <w:r w:rsidRPr="00084E9E">
        <w:lastRenderedPageBreak/>
        <w:t>Настройка программы</w:t>
      </w:r>
      <w:bookmarkEnd w:id="17"/>
    </w:p>
    <w:p w:rsidR="0004686A" w:rsidRPr="00084E9E" w:rsidRDefault="0004686A" w:rsidP="0004686A">
      <w:pPr>
        <w:pStyle w:val="text-"/>
        <w:spacing w:before="240"/>
      </w:pPr>
      <w:bookmarkStart w:id="18" w:name="_Ref101883873"/>
      <w:bookmarkStart w:id="19" w:name="_Toc226478031"/>
      <w:r w:rsidRPr="00084E9E">
        <w:t xml:space="preserve">Настройка </w:t>
      </w:r>
      <w:r w:rsidR="000204A8">
        <w:t>для</w:t>
      </w:r>
      <w:r w:rsidRPr="00084E9E">
        <w:t xml:space="preserve"> состав</w:t>
      </w:r>
      <w:r w:rsidR="000204A8">
        <w:t>а</w:t>
      </w:r>
      <w:r w:rsidRPr="00084E9E">
        <w:t xml:space="preserve"> технических средств</w:t>
      </w:r>
      <w:bookmarkEnd w:id="18"/>
      <w:bookmarkEnd w:id="19"/>
    </w:p>
    <w:p w:rsidR="00805C0E" w:rsidRPr="00084E9E" w:rsidRDefault="00805C0E" w:rsidP="004B5F70">
      <w:pPr>
        <w:pStyle w:val="aa"/>
      </w:pPr>
    </w:p>
    <w:p w:rsidR="0004686A" w:rsidRPr="00084E9E" w:rsidRDefault="0004686A" w:rsidP="0004686A">
      <w:pPr>
        <w:pStyle w:val="text-"/>
      </w:pPr>
      <w:bookmarkStart w:id="20" w:name="_Toc226478032"/>
      <w:r w:rsidRPr="00084E9E">
        <w:t xml:space="preserve">Настройка </w:t>
      </w:r>
      <w:r w:rsidR="000204A8">
        <w:t>для</w:t>
      </w:r>
      <w:r w:rsidRPr="00084E9E">
        <w:t xml:space="preserve"> состав</w:t>
      </w:r>
      <w:r w:rsidR="000204A8">
        <w:t>а</w:t>
      </w:r>
      <w:r w:rsidRPr="00084E9E">
        <w:t xml:space="preserve"> программных средств</w:t>
      </w:r>
      <w:bookmarkEnd w:id="20"/>
    </w:p>
    <w:p w:rsidR="00E462C9" w:rsidRPr="00084E9E" w:rsidRDefault="00E462C9" w:rsidP="00805C0E">
      <w:pPr>
        <w:pStyle w:val="aa"/>
      </w:pPr>
    </w:p>
    <w:p w:rsidR="00366AF1" w:rsidRPr="00084E9E" w:rsidRDefault="003D59C8" w:rsidP="00366AF1">
      <w:pPr>
        <w:pStyle w:val="13"/>
      </w:pPr>
      <w:bookmarkStart w:id="21" w:name="_Toc226478033"/>
      <w:r w:rsidRPr="00084E9E">
        <w:lastRenderedPageBreak/>
        <w:t>Проверка программы</w:t>
      </w:r>
      <w:bookmarkEnd w:id="21"/>
    </w:p>
    <w:p w:rsidR="00805C0E" w:rsidRPr="00084E9E" w:rsidRDefault="00805C0E" w:rsidP="00805C0E">
      <w:pPr>
        <w:pStyle w:val="aa"/>
      </w:pPr>
    </w:p>
    <w:p w:rsidR="00805C0E" w:rsidRPr="00084E9E" w:rsidRDefault="00805C0E" w:rsidP="00805C0E">
      <w:pPr>
        <w:pStyle w:val="text-"/>
      </w:pPr>
      <w:bookmarkStart w:id="22" w:name="_Toc226478034"/>
      <w:r w:rsidRPr="00084E9E">
        <w:t>Проверка работоспособности</w:t>
      </w:r>
      <w:bookmarkEnd w:id="22"/>
    </w:p>
    <w:p w:rsidR="00276F0D" w:rsidRDefault="00276F0D" w:rsidP="00276F0D">
      <w:pPr>
        <w:pStyle w:val="aa"/>
      </w:pPr>
      <w:r>
        <w:t xml:space="preserve">Для проверки </w:t>
      </w:r>
      <w:r w:rsidR="00062911">
        <w:t>работоспособности</w:t>
      </w:r>
      <w:r>
        <w:t xml:space="preserve"> необходимо выполнить следующие действия:</w:t>
      </w:r>
    </w:p>
    <w:p w:rsidR="00276F0D" w:rsidRDefault="00276F0D" w:rsidP="00276F0D">
      <w:pPr>
        <w:pStyle w:val="1"/>
      </w:pPr>
      <w:r>
        <w:t>выполните команду проверки всех запущенных процессов:</w:t>
      </w:r>
    </w:p>
    <w:p w:rsidR="00276F0D" w:rsidRPr="00276F0D" w:rsidRDefault="00276F0D" w:rsidP="00276F0D">
      <w:pPr>
        <w:pStyle w:val="affff3"/>
        <w:spacing w:line="360" w:lineRule="auto"/>
        <w:rPr>
          <w:sz w:val="24"/>
          <w:lang w:eastAsia="ru-RU"/>
        </w:rPr>
      </w:pPr>
      <w:r w:rsidRPr="00276F0D">
        <w:rPr>
          <w:sz w:val="24"/>
          <w:lang w:val="en-US" w:eastAsia="ru-RU"/>
        </w:rPr>
        <w:t>docker</w:t>
      </w:r>
      <w:r w:rsidRPr="00276F0D">
        <w:rPr>
          <w:sz w:val="24"/>
          <w:lang w:eastAsia="ru-RU"/>
        </w:rPr>
        <w:t xml:space="preserve"> </w:t>
      </w:r>
      <w:proofErr w:type="spellStart"/>
      <w:r w:rsidRPr="00276F0D">
        <w:rPr>
          <w:sz w:val="24"/>
          <w:lang w:val="en-US" w:eastAsia="ru-RU"/>
        </w:rPr>
        <w:t>ps</w:t>
      </w:r>
      <w:proofErr w:type="spellEnd"/>
    </w:p>
    <w:p w:rsidR="00805C0E" w:rsidRPr="00276F0D" w:rsidRDefault="00276F0D" w:rsidP="00276F0D">
      <w:pPr>
        <w:pStyle w:val="aa"/>
      </w:pPr>
      <w:r>
        <w:t>На экране отобразится информация о запущенных процессах (Рисунок 3).</w:t>
      </w:r>
    </w:p>
    <w:p w:rsidR="00366AF1" w:rsidRDefault="003D59C8" w:rsidP="00366AF1">
      <w:pPr>
        <w:pStyle w:val="13"/>
      </w:pPr>
      <w:bookmarkStart w:id="23" w:name="_Toc226478035"/>
      <w:r w:rsidRPr="00084E9E">
        <w:lastRenderedPageBreak/>
        <w:t>Сообщения системному программисту</w:t>
      </w:r>
      <w:bookmarkEnd w:id="23"/>
    </w:p>
    <w:p w:rsidR="00BB75BE" w:rsidRDefault="00BB75BE" w:rsidP="00BB75BE">
      <w:pPr>
        <w:pStyle w:val="aa"/>
      </w:pPr>
      <w:r>
        <w:t>Сообщения, выдаваемые СПО СУС в ходе выполнения его установки, настройки, проверки работоспособности и на этапе его выполнения (эксплуатации), содержат описание возможных причин их возникновения, а также действий, которые необходимо предпринять.</w:t>
      </w:r>
    </w:p>
    <w:p w:rsidR="00BB75BE" w:rsidRDefault="00BB75BE" w:rsidP="00BB75BE">
      <w:pPr>
        <w:pStyle w:val="aa"/>
      </w:pPr>
      <w:r>
        <w:t>При успешном выполнении операций (команд) в ходе функционирования СПО в окне веб-клиента появляется всплывающее окно с соответствующим сообщением.</w:t>
      </w:r>
    </w:p>
    <w:p w:rsidR="00BB75BE" w:rsidRPr="00BB75BE" w:rsidRDefault="00BB75BE" w:rsidP="00BB75BE">
      <w:pPr>
        <w:pStyle w:val="aa"/>
      </w:pPr>
      <w:r>
        <w:t>При возникновении ошибок в ходе функционирования СПО в окне веб-клиента появляется всплывающее окно с двумя типами сообщений: ошибка ввода, системное сообщение.</w:t>
      </w:r>
    </w:p>
    <w:p w:rsidR="00066414" w:rsidRPr="00084E9E" w:rsidRDefault="00066414" w:rsidP="00805C0E">
      <w:pPr>
        <w:pStyle w:val="aa"/>
      </w:pPr>
    </w:p>
    <w:p w:rsidR="00FE2F89" w:rsidRPr="00084E9E" w:rsidRDefault="00FE2F89" w:rsidP="002D50D5">
      <w:pPr>
        <w:pStyle w:val="afe"/>
        <w:rPr>
          <w:szCs w:val="28"/>
        </w:rPr>
      </w:pPr>
      <w:r w:rsidRPr="00084E9E">
        <w:rPr>
          <w:szCs w:val="28"/>
        </w:rPr>
        <w:br w:type="page"/>
      </w:r>
    </w:p>
    <w:p w:rsidR="00FE2F89" w:rsidRPr="00084E9E" w:rsidRDefault="00FE2F89" w:rsidP="00DC4382">
      <w:pPr>
        <w:pStyle w:val="afffffb"/>
      </w:pPr>
      <w:bookmarkStart w:id="24" w:name="_Toc226478036"/>
      <w:r w:rsidRPr="00084E9E">
        <w:lastRenderedPageBreak/>
        <w:t>Перечень принятых сокращений</w:t>
      </w:r>
      <w:bookmarkEnd w:id="24"/>
    </w:p>
    <w:tbl>
      <w:tblPr>
        <w:tblStyle w:val="aff1"/>
        <w:tblW w:w="10206" w:type="dxa"/>
        <w:tblInd w:w="108" w:type="dxa"/>
        <w:tblLook w:val="04A0" w:firstRow="1" w:lastRow="0" w:firstColumn="1" w:lastColumn="0" w:noHBand="0" w:noVBand="1"/>
      </w:tblPr>
      <w:tblGrid>
        <w:gridCol w:w="2448"/>
        <w:gridCol w:w="7758"/>
      </w:tblGrid>
      <w:tr w:rsidR="00294DA0" w:rsidRPr="00084E9E" w:rsidTr="00C75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tcW w:w="2448" w:type="dxa"/>
          </w:tcPr>
          <w:p w:rsidR="00294DA0" w:rsidRPr="00084E9E" w:rsidRDefault="00294DA0" w:rsidP="00294DA0">
            <w:pPr>
              <w:pStyle w:val="afffe"/>
              <w:rPr>
                <w:lang w:val="ru-RU"/>
              </w:rPr>
            </w:pPr>
            <w:r w:rsidRPr="00084E9E">
              <w:rPr>
                <w:lang w:val="ru-RU"/>
              </w:rPr>
              <w:t>Сокращение</w:t>
            </w:r>
          </w:p>
        </w:tc>
        <w:tc>
          <w:tcPr>
            <w:tcW w:w="7758" w:type="dxa"/>
          </w:tcPr>
          <w:p w:rsidR="00294DA0" w:rsidRPr="00084E9E" w:rsidRDefault="00294DA0" w:rsidP="00294DA0">
            <w:pPr>
              <w:pStyle w:val="afffe"/>
              <w:rPr>
                <w:lang w:val="ru-RU"/>
              </w:rPr>
            </w:pPr>
            <w:r w:rsidRPr="00084E9E">
              <w:rPr>
                <w:lang w:val="ru-RU"/>
              </w:rPr>
              <w:t>Расшифровка</w:t>
            </w:r>
          </w:p>
        </w:tc>
      </w:tr>
      <w:tr w:rsidR="00F35A89" w:rsidRPr="00084E9E" w:rsidTr="00C75105">
        <w:tc>
          <w:tcPr>
            <w:tcW w:w="2448" w:type="dxa"/>
            <w:vAlign w:val="top"/>
          </w:tcPr>
          <w:p w:rsidR="00F35A89" w:rsidRPr="00616C93" w:rsidRDefault="00F35A89" w:rsidP="00F35A89">
            <w:r w:rsidRPr="00616C93">
              <w:t>API</w:t>
            </w:r>
          </w:p>
        </w:tc>
        <w:tc>
          <w:tcPr>
            <w:tcW w:w="7758" w:type="dxa"/>
            <w:vAlign w:val="top"/>
          </w:tcPr>
          <w:p w:rsidR="00F35A89" w:rsidRDefault="00F35A89" w:rsidP="00F35A89">
            <w:r w:rsidRPr="00616C93">
              <w:t xml:space="preserve">Application </w:t>
            </w:r>
            <w:proofErr w:type="spellStart"/>
            <w:r w:rsidRPr="00616C93">
              <w:t>Programming</w:t>
            </w:r>
            <w:proofErr w:type="spellEnd"/>
            <w:r w:rsidRPr="00616C93">
              <w:t xml:space="preserve"> Interface – набор правил и процедур, которые позволяют различным программным приложениям взаимодействовать друг с другом</w:t>
            </w:r>
          </w:p>
        </w:tc>
      </w:tr>
      <w:tr w:rsidR="005E13BD" w:rsidRPr="00084E9E" w:rsidTr="00C75105">
        <w:tc>
          <w:tcPr>
            <w:tcW w:w="2448" w:type="dxa"/>
            <w:vAlign w:val="top"/>
          </w:tcPr>
          <w:p w:rsidR="005E13BD" w:rsidRPr="00C80DFE" w:rsidRDefault="005E13BD" w:rsidP="005E13BD">
            <w:pPr>
              <w:pStyle w:val="af0"/>
            </w:pPr>
            <w:r>
              <w:t>СПО</w:t>
            </w:r>
          </w:p>
        </w:tc>
        <w:tc>
          <w:tcPr>
            <w:tcW w:w="7758" w:type="dxa"/>
            <w:vAlign w:val="top"/>
          </w:tcPr>
          <w:p w:rsidR="005E13BD" w:rsidRPr="00C80DFE" w:rsidRDefault="005E13BD" w:rsidP="005E13BD">
            <w:pPr>
              <w:pStyle w:val="af0"/>
            </w:pPr>
            <w:r>
              <w:t>специальное программное обеспечение</w:t>
            </w:r>
          </w:p>
        </w:tc>
      </w:tr>
      <w:tr w:rsidR="005E13BD" w:rsidRPr="00084E9E" w:rsidTr="00C75105">
        <w:tc>
          <w:tcPr>
            <w:tcW w:w="2448" w:type="dxa"/>
            <w:vAlign w:val="top"/>
          </w:tcPr>
          <w:p w:rsidR="005E13BD" w:rsidRPr="00C80DFE" w:rsidRDefault="0013061F" w:rsidP="005E13BD">
            <w:pPr>
              <w:pStyle w:val="af0"/>
            </w:pPr>
            <w:r>
              <w:t>СУС</w:t>
            </w:r>
          </w:p>
        </w:tc>
        <w:tc>
          <w:tcPr>
            <w:tcW w:w="7758" w:type="dxa"/>
            <w:vAlign w:val="top"/>
          </w:tcPr>
          <w:p w:rsidR="005E13BD" w:rsidRPr="00C80DFE" w:rsidRDefault="0013061F" w:rsidP="005E13BD">
            <w:pPr>
              <w:pStyle w:val="af0"/>
            </w:pPr>
            <w:r>
              <w:t xml:space="preserve">система </w:t>
            </w:r>
            <w:r w:rsidR="005E13BD">
              <w:t>управлени</w:t>
            </w:r>
            <w:r>
              <w:t>я</w:t>
            </w:r>
            <w:r w:rsidR="005E13BD">
              <w:t xml:space="preserve"> станцией</w:t>
            </w:r>
          </w:p>
        </w:tc>
      </w:tr>
      <w:tr w:rsidR="00172595" w:rsidRPr="00084E9E" w:rsidTr="00C75105">
        <w:tc>
          <w:tcPr>
            <w:tcW w:w="244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  <w:tc>
          <w:tcPr>
            <w:tcW w:w="775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</w:tr>
      <w:tr w:rsidR="00172595" w:rsidRPr="00084E9E" w:rsidTr="00C75105">
        <w:tc>
          <w:tcPr>
            <w:tcW w:w="244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  <w:tc>
          <w:tcPr>
            <w:tcW w:w="775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</w:tr>
      <w:tr w:rsidR="00172595" w:rsidRPr="00084E9E" w:rsidTr="00C75105">
        <w:tc>
          <w:tcPr>
            <w:tcW w:w="244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  <w:tc>
          <w:tcPr>
            <w:tcW w:w="775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</w:tr>
      <w:tr w:rsidR="00172595" w:rsidRPr="00084E9E" w:rsidTr="00C75105">
        <w:tc>
          <w:tcPr>
            <w:tcW w:w="244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  <w:tc>
          <w:tcPr>
            <w:tcW w:w="775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</w:tr>
      <w:tr w:rsidR="00172595" w:rsidRPr="00084E9E" w:rsidTr="00C75105">
        <w:tc>
          <w:tcPr>
            <w:tcW w:w="244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  <w:tc>
          <w:tcPr>
            <w:tcW w:w="775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</w:tr>
      <w:tr w:rsidR="00172595" w:rsidRPr="00084E9E" w:rsidTr="00C75105">
        <w:tc>
          <w:tcPr>
            <w:tcW w:w="244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  <w:tc>
          <w:tcPr>
            <w:tcW w:w="775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</w:tr>
    </w:tbl>
    <w:p w:rsidR="00294DA0" w:rsidRPr="00084E9E" w:rsidRDefault="00294DA0" w:rsidP="005672EE">
      <w:pPr>
        <w:pStyle w:val="aa"/>
      </w:pPr>
      <w:r w:rsidRPr="00084E9E">
        <w:br w:type="page"/>
      </w:r>
    </w:p>
    <w:bookmarkEnd w:id="2"/>
    <w:bookmarkEnd w:id="3"/>
    <w:bookmarkEnd w:id="10"/>
    <w:p w:rsidR="00A31D38" w:rsidRPr="00084E9E" w:rsidRDefault="00A31D38" w:rsidP="0043590A">
      <w:pPr>
        <w:pStyle w:val="aa"/>
        <w:jc w:val="center"/>
      </w:pPr>
    </w:p>
    <w:tbl>
      <w:tblPr>
        <w:tblW w:w="489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1090"/>
        <w:gridCol w:w="1090"/>
        <w:gridCol w:w="1090"/>
        <w:gridCol w:w="1090"/>
        <w:gridCol w:w="1090"/>
        <w:gridCol w:w="1360"/>
        <w:gridCol w:w="1360"/>
        <w:gridCol w:w="821"/>
        <w:gridCol w:w="658"/>
      </w:tblGrid>
      <w:tr w:rsidR="00EF3E92" w:rsidRPr="00084E9E" w:rsidTr="00EF3E92">
        <w:trPr>
          <w:trHeight w:val="567"/>
        </w:trPr>
        <w:tc>
          <w:tcPr>
            <w:tcW w:w="10200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43590A" w:rsidP="00943A8A">
            <w:pPr>
              <w:pStyle w:val="aa"/>
              <w:ind w:firstLine="0"/>
              <w:jc w:val="center"/>
            </w:pPr>
            <w:r w:rsidRPr="00084E9E">
              <w:t>Лист регистрации изменений</w:t>
            </w:r>
          </w:p>
        </w:tc>
      </w:tr>
      <w:tr w:rsidR="00EF3E92" w:rsidRPr="00084E9E" w:rsidTr="00EF3E92">
        <w:trPr>
          <w:trHeight w:val="454"/>
        </w:trPr>
        <w:tc>
          <w:tcPr>
            <w:tcW w:w="55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Изм.</w:t>
            </w:r>
          </w:p>
        </w:tc>
        <w:tc>
          <w:tcPr>
            <w:tcW w:w="43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Номера листов (страниц)</w:t>
            </w:r>
          </w:p>
        </w:tc>
        <w:tc>
          <w:tcPr>
            <w:tcW w:w="109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Всего</w:t>
            </w:r>
          </w:p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листов (страниц)</w:t>
            </w:r>
          </w:p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в документе</w:t>
            </w:r>
          </w:p>
        </w:tc>
        <w:tc>
          <w:tcPr>
            <w:tcW w:w="136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val="en-US" w:eastAsia="en-US"/>
              </w:rPr>
              <w:t>Номе</w:t>
            </w:r>
            <w:r w:rsidRPr="00084E9E">
              <w:rPr>
                <w:lang w:eastAsia="en-US"/>
              </w:rPr>
              <w:t>р</w:t>
            </w:r>
          </w:p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документа</w:t>
            </w:r>
          </w:p>
        </w:tc>
        <w:tc>
          <w:tcPr>
            <w:tcW w:w="136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Входящий номер</w:t>
            </w:r>
          </w:p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сопроводительного документа и дата</w:t>
            </w:r>
          </w:p>
        </w:tc>
        <w:tc>
          <w:tcPr>
            <w:tcW w:w="82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Подп.</w:t>
            </w:r>
          </w:p>
        </w:tc>
        <w:tc>
          <w:tcPr>
            <w:tcW w:w="65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Дата</w:t>
            </w:r>
          </w:p>
        </w:tc>
      </w:tr>
      <w:tr w:rsidR="00EF3E92" w:rsidRPr="00C450C5" w:rsidTr="00EF3E92">
        <w:trPr>
          <w:trHeight w:val="454"/>
        </w:trPr>
        <w:tc>
          <w:tcPr>
            <w:tcW w:w="5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3E92" w:rsidRPr="00084E9E" w:rsidRDefault="00EF3E92" w:rsidP="007971AB">
            <w:pPr>
              <w:pStyle w:val="af0"/>
            </w:pP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измененных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замененных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новых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DC4382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аннулированных</w:t>
            </w:r>
          </w:p>
        </w:tc>
        <w:tc>
          <w:tcPr>
            <w:tcW w:w="109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C450C5" w:rsidRDefault="00EF3E92" w:rsidP="007971AB">
            <w:pPr>
              <w:pStyle w:val="af0"/>
            </w:pPr>
          </w:p>
        </w:tc>
        <w:tc>
          <w:tcPr>
            <w:tcW w:w="13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C450C5" w:rsidRDefault="00EF3E92" w:rsidP="007971AB">
            <w:pPr>
              <w:pStyle w:val="af0"/>
            </w:pPr>
          </w:p>
        </w:tc>
        <w:tc>
          <w:tcPr>
            <w:tcW w:w="13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C450C5" w:rsidRDefault="00EF3E92" w:rsidP="007971AB">
            <w:pPr>
              <w:pStyle w:val="af0"/>
            </w:pPr>
          </w:p>
        </w:tc>
        <w:tc>
          <w:tcPr>
            <w:tcW w:w="82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C450C5" w:rsidRDefault="00EF3E92" w:rsidP="007971AB">
            <w:pPr>
              <w:pStyle w:val="af0"/>
            </w:pPr>
          </w:p>
        </w:tc>
        <w:tc>
          <w:tcPr>
            <w:tcW w:w="65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C450C5" w:rsidRDefault="00EF3E92" w:rsidP="007971AB">
            <w:pPr>
              <w:pStyle w:val="af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B1567E" w:rsidRDefault="00EF3E92" w:rsidP="00EF3E92">
            <w:pPr>
              <w:pStyle w:val="af0"/>
              <w:spacing w:before="0" w:after="0"/>
              <w:rPr>
                <w:lang w:val="en-US"/>
              </w:rPr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B1567E" w:rsidRDefault="00EF3E92" w:rsidP="00EF3E92">
            <w:pPr>
              <w:pStyle w:val="af0"/>
              <w:spacing w:before="0" w:after="0"/>
              <w:rPr>
                <w:lang w:val="en-US"/>
              </w:rPr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43590A" w:rsidRPr="00C450C5" w:rsidTr="00EF3E92">
        <w:trPr>
          <w:trHeight w:val="284"/>
        </w:trPr>
        <w:tc>
          <w:tcPr>
            <w:tcW w:w="55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</w:tr>
      <w:tr w:rsidR="0043590A" w:rsidRPr="00C450C5" w:rsidTr="00EF3E92">
        <w:trPr>
          <w:trHeight w:val="284"/>
        </w:trPr>
        <w:tc>
          <w:tcPr>
            <w:tcW w:w="55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</w:tr>
      <w:tr w:rsidR="0043590A" w:rsidRPr="00C450C5" w:rsidTr="00EF3E92">
        <w:trPr>
          <w:trHeight w:val="284"/>
        </w:trPr>
        <w:tc>
          <w:tcPr>
            <w:tcW w:w="55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</w:tr>
      <w:tr w:rsidR="0043590A" w:rsidRPr="00C450C5" w:rsidTr="00EF3E92">
        <w:trPr>
          <w:trHeight w:val="284"/>
        </w:trPr>
        <w:tc>
          <w:tcPr>
            <w:tcW w:w="55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</w:tr>
      <w:tr w:rsidR="0043590A" w:rsidRPr="00C450C5" w:rsidTr="00EF3E92">
        <w:trPr>
          <w:trHeight w:val="284"/>
        </w:trPr>
        <w:tc>
          <w:tcPr>
            <w:tcW w:w="55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</w:tr>
    </w:tbl>
    <w:p w:rsidR="00F0089B" w:rsidRPr="0043590A" w:rsidRDefault="00F0089B" w:rsidP="005672EE">
      <w:pPr>
        <w:pStyle w:val="aa"/>
        <w:rPr>
          <w:sz w:val="6"/>
        </w:rPr>
      </w:pPr>
    </w:p>
    <w:sectPr w:rsidR="00F0089B" w:rsidRPr="0043590A" w:rsidSect="00F02825">
      <w:headerReference w:type="default" r:id="rId11"/>
      <w:footerReference w:type="first" r:id="rId12"/>
      <w:pgSz w:w="11906" w:h="16838"/>
      <w:pgMar w:top="1418" w:right="567" w:bottom="851" w:left="1134" w:header="426" w:footer="64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2BCB" w:rsidRDefault="006C2BCB" w:rsidP="000566C6">
      <w:r>
        <w:separator/>
      </w:r>
    </w:p>
    <w:p w:rsidR="006C2BCB" w:rsidRDefault="006C2BCB" w:rsidP="000566C6"/>
    <w:p w:rsidR="006C2BCB" w:rsidRDefault="006C2BCB" w:rsidP="000566C6"/>
    <w:p w:rsidR="006C2BCB" w:rsidRDefault="006C2BCB" w:rsidP="000566C6"/>
    <w:p w:rsidR="006C2BCB" w:rsidRDefault="006C2BCB" w:rsidP="000566C6"/>
  </w:endnote>
  <w:endnote w:type="continuationSeparator" w:id="0">
    <w:p w:rsidR="006C2BCB" w:rsidRDefault="006C2BCB" w:rsidP="000566C6">
      <w:r>
        <w:continuationSeparator/>
      </w:r>
    </w:p>
    <w:p w:rsidR="006C2BCB" w:rsidRDefault="006C2BCB" w:rsidP="000566C6"/>
    <w:p w:rsidR="006C2BCB" w:rsidRDefault="006C2BCB" w:rsidP="000566C6"/>
    <w:p w:rsidR="006C2BCB" w:rsidRDefault="006C2BCB" w:rsidP="000566C6"/>
    <w:p w:rsidR="006C2BCB" w:rsidRDefault="006C2BCB" w:rsidP="000566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ヒラギノ角ゴ Pro W3">
    <w:altName w:val="MS Gothic"/>
    <w:panose1 w:val="020B0604020202020204"/>
    <w:charset w:val="80"/>
    <w:family w:val="auto"/>
    <w:pitch w:val="variable"/>
    <w:sig w:usb0="00000000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1" w:rightFromText="181" w:vertAnchor="text" w:horzAnchor="page" w:tblpX="580" w:tblpY="-8073"/>
      <w:tblW w:w="6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37"/>
      <w:gridCol w:w="338"/>
    </w:tblGrid>
    <w:tr w:rsidR="00C8373B" w:rsidRPr="00E02216" w:rsidTr="00CA15AB">
      <w:trPr>
        <w:cantSplit/>
        <w:trHeight w:val="1606"/>
      </w:trPr>
      <w:tc>
        <w:tcPr>
          <w:tcW w:w="337" w:type="dxa"/>
          <w:textDirection w:val="btLr"/>
          <w:vAlign w:val="center"/>
        </w:tcPr>
        <w:p w:rsidR="00C8373B" w:rsidRPr="00A31E88" w:rsidRDefault="00C8373B" w:rsidP="00CA15AB">
          <w:pPr>
            <w:pStyle w:val="af0"/>
            <w:keepLines/>
            <w:spacing w:before="20" w:after="20" w:line="276" w:lineRule="auto"/>
            <w:ind w:left="113" w:right="-108"/>
          </w:pPr>
          <w:r w:rsidRPr="00A31E88">
            <w:t>Подп. и дата</w:t>
          </w:r>
        </w:p>
      </w:tc>
      <w:tc>
        <w:tcPr>
          <w:tcW w:w="338" w:type="dxa"/>
        </w:tcPr>
        <w:p w:rsidR="00C8373B" w:rsidRPr="00B23B93" w:rsidRDefault="00C8373B" w:rsidP="00CA15AB">
          <w:pPr>
            <w:pStyle w:val="af0"/>
          </w:pPr>
        </w:p>
      </w:tc>
    </w:tr>
    <w:tr w:rsidR="00C8373B" w:rsidRPr="00E02216" w:rsidTr="00CA15AB">
      <w:trPr>
        <w:cantSplit/>
        <w:trHeight w:val="1606"/>
      </w:trPr>
      <w:tc>
        <w:tcPr>
          <w:tcW w:w="337" w:type="dxa"/>
          <w:textDirection w:val="btLr"/>
          <w:vAlign w:val="center"/>
        </w:tcPr>
        <w:p w:rsidR="00C8373B" w:rsidRPr="00A31E88" w:rsidRDefault="00C8373B" w:rsidP="00CA15AB">
          <w:pPr>
            <w:pStyle w:val="af0"/>
            <w:keepLines/>
            <w:spacing w:before="20" w:after="20" w:line="276" w:lineRule="auto"/>
            <w:ind w:left="113" w:right="-108"/>
          </w:pPr>
          <w:r w:rsidRPr="00A31E88">
            <w:t xml:space="preserve">Инв. № </w:t>
          </w:r>
          <w:proofErr w:type="spellStart"/>
          <w:r w:rsidRPr="00A31E88">
            <w:t>дубл</w:t>
          </w:r>
          <w:proofErr w:type="spellEnd"/>
          <w:r w:rsidRPr="00A31E88">
            <w:t>.</w:t>
          </w:r>
        </w:p>
      </w:tc>
      <w:tc>
        <w:tcPr>
          <w:tcW w:w="338" w:type="dxa"/>
        </w:tcPr>
        <w:p w:rsidR="00C8373B" w:rsidRPr="00B23B93" w:rsidRDefault="00C8373B" w:rsidP="00CA15AB">
          <w:pPr>
            <w:pStyle w:val="af0"/>
          </w:pPr>
        </w:p>
      </w:tc>
    </w:tr>
    <w:tr w:rsidR="00C8373B" w:rsidRPr="00E02216" w:rsidTr="00CA15AB">
      <w:trPr>
        <w:cantSplit/>
        <w:trHeight w:val="1606"/>
      </w:trPr>
      <w:tc>
        <w:tcPr>
          <w:tcW w:w="337" w:type="dxa"/>
          <w:textDirection w:val="btLr"/>
          <w:vAlign w:val="center"/>
        </w:tcPr>
        <w:p w:rsidR="00C8373B" w:rsidRPr="00A31E88" w:rsidRDefault="00C8373B" w:rsidP="00CA15AB">
          <w:pPr>
            <w:pStyle w:val="af0"/>
            <w:keepLines/>
            <w:spacing w:before="20" w:after="20" w:line="276" w:lineRule="auto"/>
            <w:ind w:left="113" w:right="-108"/>
          </w:pPr>
          <w:proofErr w:type="spellStart"/>
          <w:r w:rsidRPr="00A31E88">
            <w:t>Взам</w:t>
          </w:r>
          <w:proofErr w:type="spellEnd"/>
          <w:r w:rsidRPr="00A31E88">
            <w:t>. инв. №</w:t>
          </w:r>
        </w:p>
      </w:tc>
      <w:tc>
        <w:tcPr>
          <w:tcW w:w="338" w:type="dxa"/>
        </w:tcPr>
        <w:p w:rsidR="00C8373B" w:rsidRPr="00B23B93" w:rsidRDefault="00C8373B" w:rsidP="00CA15AB">
          <w:pPr>
            <w:pStyle w:val="af0"/>
          </w:pPr>
        </w:p>
      </w:tc>
    </w:tr>
    <w:tr w:rsidR="00C8373B" w:rsidRPr="00E02216" w:rsidTr="00CA15AB">
      <w:trPr>
        <w:cantSplit/>
        <w:trHeight w:val="1606"/>
      </w:trPr>
      <w:tc>
        <w:tcPr>
          <w:tcW w:w="337" w:type="dxa"/>
          <w:textDirection w:val="btLr"/>
          <w:vAlign w:val="center"/>
        </w:tcPr>
        <w:p w:rsidR="00C8373B" w:rsidRPr="00A31E88" w:rsidRDefault="00C8373B" w:rsidP="00CA15AB">
          <w:pPr>
            <w:pStyle w:val="af0"/>
            <w:keepLines/>
            <w:spacing w:before="20" w:after="20" w:line="276" w:lineRule="auto"/>
            <w:ind w:left="113" w:right="-108"/>
          </w:pPr>
          <w:r w:rsidRPr="00A31E88">
            <w:t>Подп. и дата</w:t>
          </w:r>
        </w:p>
      </w:tc>
      <w:tc>
        <w:tcPr>
          <w:tcW w:w="338" w:type="dxa"/>
        </w:tcPr>
        <w:p w:rsidR="00C8373B" w:rsidRPr="00B23B93" w:rsidRDefault="00C8373B" w:rsidP="00CA15AB">
          <w:pPr>
            <w:pStyle w:val="af0"/>
          </w:pPr>
        </w:p>
      </w:tc>
    </w:tr>
    <w:tr w:rsidR="00C8373B" w:rsidRPr="00E02216" w:rsidTr="00CA15AB">
      <w:trPr>
        <w:cantSplit/>
        <w:trHeight w:val="1606"/>
      </w:trPr>
      <w:tc>
        <w:tcPr>
          <w:tcW w:w="337" w:type="dxa"/>
          <w:textDirection w:val="btLr"/>
          <w:vAlign w:val="center"/>
        </w:tcPr>
        <w:p w:rsidR="00C8373B" w:rsidRPr="00A31E88" w:rsidRDefault="00C8373B" w:rsidP="00CA15AB">
          <w:pPr>
            <w:pStyle w:val="af0"/>
            <w:keepLines/>
            <w:spacing w:before="20" w:after="20" w:line="276" w:lineRule="auto"/>
            <w:ind w:left="113" w:right="-108"/>
          </w:pPr>
          <w:r w:rsidRPr="00A31E88">
            <w:t>Инв. № подл.</w:t>
          </w:r>
        </w:p>
      </w:tc>
      <w:tc>
        <w:tcPr>
          <w:tcW w:w="338" w:type="dxa"/>
        </w:tcPr>
        <w:p w:rsidR="00C8373B" w:rsidRPr="00B23B93" w:rsidRDefault="00C8373B" w:rsidP="00CA15AB">
          <w:pPr>
            <w:pStyle w:val="af0"/>
          </w:pPr>
        </w:p>
      </w:tc>
    </w:tr>
  </w:tbl>
  <w:p w:rsidR="00172993" w:rsidRPr="00A113C7" w:rsidRDefault="00172993" w:rsidP="00C8373B">
    <w:pPr>
      <w:pStyle w:val="OTRTitleFoot"/>
      <w:ind w:left="0"/>
      <w:jc w:val="left"/>
      <w:rPr>
        <w:rFonts w:ascii="Times New Roman" w:hAnsi="Times New Roman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2BCB" w:rsidRDefault="006C2BCB" w:rsidP="000566C6">
      <w:r>
        <w:separator/>
      </w:r>
    </w:p>
    <w:p w:rsidR="006C2BCB" w:rsidRDefault="006C2BCB" w:rsidP="000566C6"/>
    <w:p w:rsidR="006C2BCB" w:rsidRDefault="006C2BCB" w:rsidP="000566C6"/>
    <w:p w:rsidR="006C2BCB" w:rsidRDefault="006C2BCB" w:rsidP="000566C6"/>
    <w:p w:rsidR="006C2BCB" w:rsidRDefault="006C2BCB" w:rsidP="000566C6"/>
  </w:footnote>
  <w:footnote w:type="continuationSeparator" w:id="0">
    <w:p w:rsidR="006C2BCB" w:rsidRDefault="006C2BCB" w:rsidP="000566C6">
      <w:r>
        <w:continuationSeparator/>
      </w:r>
    </w:p>
    <w:p w:rsidR="006C2BCB" w:rsidRDefault="006C2BCB" w:rsidP="000566C6"/>
    <w:p w:rsidR="006C2BCB" w:rsidRDefault="006C2BCB" w:rsidP="000566C6"/>
    <w:p w:rsidR="006C2BCB" w:rsidRDefault="006C2BCB" w:rsidP="000566C6"/>
    <w:p w:rsidR="006C2BCB" w:rsidRDefault="006C2BCB" w:rsidP="000566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373B" w:rsidRPr="005672EE" w:rsidRDefault="00C8373B" w:rsidP="005672EE">
    <w:pPr>
      <w:pStyle w:val="aa"/>
      <w:ind w:firstLine="0"/>
      <w:jc w:val="center"/>
      <w:rPr>
        <w:lang w:val="en-US"/>
      </w:rPr>
    </w:pPr>
    <w:r w:rsidRPr="005672EE">
      <w:fldChar w:fldCharType="begin"/>
    </w:r>
    <w:r w:rsidRPr="005672EE">
      <w:instrText xml:space="preserve"> PAGE  \* Arabic  \* MERGEFORMAT </w:instrText>
    </w:r>
    <w:r w:rsidRPr="005672EE">
      <w:fldChar w:fldCharType="separate"/>
    </w:r>
    <w:r w:rsidR="005E13BD">
      <w:rPr>
        <w:noProof/>
      </w:rPr>
      <w:t>10</w:t>
    </w:r>
    <w:r w:rsidRPr="005672EE">
      <w:fldChar w:fldCharType="end"/>
    </w:r>
  </w:p>
  <w:p w:rsidR="00C8373B" w:rsidRPr="005672EE" w:rsidRDefault="006B5857" w:rsidP="006B5857">
    <w:pPr>
      <w:pStyle w:val="aa"/>
      <w:ind w:firstLine="0"/>
      <w:jc w:val="center"/>
      <w:rPr>
        <w:lang w:val="en-US"/>
      </w:rPr>
    </w:pPr>
    <w:r w:rsidRPr="006B5857">
      <w:t>АБВГ.12345-01 32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41084642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1B1AFB4A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D73CA1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E236B32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000002"/>
    <w:multiLevelType w:val="multilevel"/>
    <w:tmpl w:val="894EE874"/>
    <w:styleLink w:val="31"/>
    <w:lvl w:ilvl="0">
      <w:start w:val="1"/>
      <w:numFmt w:val="bullet"/>
      <w:lvlText w:val="·"/>
      <w:lvlJc w:val="left"/>
      <w:pPr>
        <w:tabs>
          <w:tab w:val="num" w:pos="360"/>
        </w:tabs>
        <w:ind w:left="360" w:firstLine="360"/>
      </w:pPr>
      <w:rPr>
        <w:rFonts w:ascii="Lucida Grande" w:eastAsia="ヒラギノ角ゴ Pro W3" w:hAnsi="Symbol" w:hint="default"/>
        <w:color w:val="000000"/>
        <w:position w:val="0"/>
        <w:sz w:val="24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36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08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1800"/>
      </w:pPr>
      <w:rPr>
        <w:rFonts w:hint="default"/>
        <w:color w:val="000000"/>
        <w:position w:val="0"/>
        <w:sz w:val="24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252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24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6">
      <w:start w:val="1"/>
      <w:numFmt w:val="bullet"/>
      <w:lvlText w:val="·"/>
      <w:lvlJc w:val="left"/>
      <w:pPr>
        <w:tabs>
          <w:tab w:val="num" w:pos="360"/>
        </w:tabs>
        <w:ind w:left="360" w:firstLine="3960"/>
      </w:pPr>
      <w:rPr>
        <w:rFonts w:ascii="Lucida Grande" w:eastAsia="ヒラギノ角ゴ Pro W3" w:hAnsi="Symbol" w:hint="default"/>
        <w:color w:val="000000"/>
        <w:position w:val="0"/>
        <w:sz w:val="24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468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5400"/>
      </w:pPr>
      <w:rPr>
        <w:rFonts w:ascii="Wingdings" w:eastAsia="ヒラギノ角ゴ Pro W3" w:hAnsi="Wingdings" w:hint="default"/>
        <w:color w:val="000000"/>
        <w:position w:val="0"/>
        <w:sz w:val="24"/>
      </w:rPr>
    </w:lvl>
  </w:abstractNum>
  <w:abstractNum w:abstractNumId="5" w15:restartNumberingAfterBreak="0">
    <w:nsid w:val="00000010"/>
    <w:multiLevelType w:val="multilevel"/>
    <w:tmpl w:val="894EE882"/>
    <w:styleLink w:val="41"/>
    <w:lvl w:ilvl="0">
      <w:start w:val="5"/>
      <w:numFmt w:val="decimal"/>
      <w:isLgl/>
      <w:lvlText w:val="%1"/>
      <w:lvlJc w:val="left"/>
      <w:pPr>
        <w:tabs>
          <w:tab w:val="num" w:pos="742"/>
        </w:tabs>
        <w:ind w:left="742" w:firstLine="851"/>
      </w:pPr>
      <w:rPr>
        <w:rFonts w:hint="default"/>
        <w:color w:val="000000"/>
        <w:position w:val="0"/>
        <w:sz w:val="24"/>
      </w:rPr>
    </w:lvl>
    <w:lvl w:ilvl="1">
      <w:start w:val="1"/>
      <w:numFmt w:val="decimal"/>
      <w:isLgl/>
      <w:lvlText w:val="%1.%2"/>
      <w:lvlJc w:val="left"/>
      <w:pPr>
        <w:tabs>
          <w:tab w:val="num" w:pos="1462"/>
        </w:tabs>
        <w:ind w:left="1462" w:firstLine="1985"/>
      </w:pPr>
      <w:rPr>
        <w:rFonts w:hint="default"/>
        <w:color w:val="000000"/>
        <w:position w:val="0"/>
        <w:sz w:val="24"/>
      </w:rPr>
    </w:lvl>
    <w:lvl w:ilvl="2">
      <w:start w:val="4"/>
      <w:numFmt w:val="decimal"/>
      <w:isLgl/>
      <w:suff w:val="nothing"/>
      <w:lvlText w:val="%1.%2.%3"/>
      <w:lvlJc w:val="left"/>
      <w:pPr>
        <w:ind w:left="0" w:firstLine="3828"/>
      </w:pPr>
      <w:rPr>
        <w:rFonts w:hint="default"/>
        <w:color w:val="000000"/>
        <w:position w:val="0"/>
        <w:sz w:val="24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firstLine="0"/>
      </w:pPr>
      <w:rPr>
        <w:rFonts w:ascii="Times New Roman" w:eastAsia="ヒラギノ角ゴ Pro W3" w:hAnsi="Times New Roman" w:hint="default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suff w:val="nothing"/>
      <w:lvlText w:val="%1.%2.%3.%4.%5"/>
      <w:lvlJc w:val="left"/>
      <w:pPr>
        <w:ind w:left="0" w:firstLine="851"/>
      </w:pPr>
      <w:rPr>
        <w:rFonts w:hint="default"/>
        <w:color w:val="000000"/>
        <w:position w:val="0"/>
        <w:sz w:val="24"/>
      </w:rPr>
    </w:lvl>
    <w:lvl w:ilvl="5">
      <w:start w:val="1"/>
      <w:numFmt w:val="decimal"/>
      <w:isLgl/>
      <w:lvlText w:val="%1.%2.%3.%4.%5.%6"/>
      <w:lvlJc w:val="left"/>
      <w:pPr>
        <w:tabs>
          <w:tab w:val="num" w:pos="720"/>
        </w:tabs>
        <w:ind w:left="720" w:firstLine="4473"/>
      </w:pPr>
      <w:rPr>
        <w:rFonts w:hint="default"/>
        <w:color w:val="000000"/>
        <w:position w:val="0"/>
        <w:sz w:val="24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"/>
        </w:tabs>
        <w:ind w:left="720" w:firstLine="5193"/>
      </w:pPr>
      <w:rPr>
        <w:rFonts w:hint="default"/>
        <w:color w:val="000000"/>
        <w:position w:val="0"/>
        <w:sz w:val="24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20"/>
        </w:tabs>
        <w:ind w:left="720" w:firstLine="5913"/>
      </w:pPr>
      <w:rPr>
        <w:rFonts w:hint="default"/>
        <w:color w:val="000000"/>
        <w:position w:val="0"/>
        <w:sz w:val="24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"/>
        </w:tabs>
        <w:ind w:left="720" w:firstLine="6633"/>
      </w:pPr>
      <w:rPr>
        <w:rFonts w:ascii="Times New Roman" w:eastAsia="ヒラギノ角ゴ Pro W3" w:hAnsi="Times New Roman" w:hint="default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0047484D"/>
    <w:multiLevelType w:val="multilevel"/>
    <w:tmpl w:val="27287634"/>
    <w:name w:val="m122226"/>
    <w:numStyleLink w:val="Mainstyle"/>
  </w:abstractNum>
  <w:abstractNum w:abstractNumId="7" w15:restartNumberingAfterBreak="0">
    <w:nsid w:val="015F51A5"/>
    <w:multiLevelType w:val="multilevel"/>
    <w:tmpl w:val="E38E4574"/>
    <w:styleLink w:val="WWNum3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sz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0199765E"/>
    <w:multiLevelType w:val="multilevel"/>
    <w:tmpl w:val="0419001D"/>
    <w:name w:val="m1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03AB7702"/>
    <w:multiLevelType w:val="multilevel"/>
    <w:tmpl w:val="27287634"/>
    <w:name w:val="m12222"/>
    <w:styleLink w:val="Mainstyle"/>
    <w:lvl w:ilvl="0">
      <w:start w:val="1"/>
      <w:numFmt w:val="decimal"/>
      <w:lvlText w:val="%1"/>
      <w:lvlJc w:val="left"/>
      <w:pPr>
        <w:ind w:left="567" w:hanging="567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tabs>
          <w:tab w:val="num" w:pos="737"/>
        </w:tabs>
        <w:ind w:left="567" w:hanging="5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tabs>
          <w:tab w:val="num" w:pos="737"/>
        </w:tabs>
        <w:ind w:left="567" w:hanging="567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1.%2.%3.%4"/>
      <w:lvlJc w:val="left"/>
      <w:pPr>
        <w:tabs>
          <w:tab w:val="num" w:pos="907"/>
        </w:tabs>
        <w:ind w:left="567" w:hanging="567"/>
      </w:pPr>
      <w:rPr>
        <w:rFonts w:ascii="Times New Roman" w:hAnsi="Times New Roman" w:hint="default"/>
        <w:sz w:val="28"/>
      </w:rPr>
    </w:lvl>
    <w:lvl w:ilvl="4">
      <w:start w:val="1"/>
      <w:numFmt w:val="lowerLetter"/>
      <w:lvlText w:val="(%5)"/>
      <w:lvlJc w:val="left"/>
      <w:pPr>
        <w:tabs>
          <w:tab w:val="num" w:pos="144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683128B"/>
    <w:multiLevelType w:val="multilevel"/>
    <w:tmpl w:val="F170E026"/>
    <w:styleLink w:val="a0"/>
    <w:lvl w:ilvl="0">
      <w:start w:val="1"/>
      <w:numFmt w:val="russianUpper"/>
      <w:suff w:val="space"/>
      <w:lvlText w:val="Приложение %1.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11" w15:restartNumberingAfterBreak="0">
    <w:nsid w:val="06A05639"/>
    <w:multiLevelType w:val="multilevel"/>
    <w:tmpl w:val="27287634"/>
    <w:name w:val="m122224"/>
    <w:numStyleLink w:val="Mainstyle"/>
  </w:abstractNum>
  <w:abstractNum w:abstractNumId="12" w15:restartNumberingAfterBreak="0">
    <w:nsid w:val="08E857DC"/>
    <w:multiLevelType w:val="multilevel"/>
    <w:tmpl w:val="27287634"/>
    <w:name w:val="m122229"/>
    <w:numStyleLink w:val="Mainstyle"/>
  </w:abstractNum>
  <w:abstractNum w:abstractNumId="13" w15:restartNumberingAfterBreak="0">
    <w:nsid w:val="0B8A542D"/>
    <w:multiLevelType w:val="multilevel"/>
    <w:tmpl w:val="27287634"/>
    <w:name w:val="m1222217"/>
    <w:numStyleLink w:val="Mainstyle"/>
  </w:abstractNum>
  <w:abstractNum w:abstractNumId="14" w15:restartNumberingAfterBreak="0">
    <w:nsid w:val="10EC70AB"/>
    <w:multiLevelType w:val="multilevel"/>
    <w:tmpl w:val="27287634"/>
    <w:name w:val="m122222"/>
    <w:numStyleLink w:val="Mainstyle"/>
  </w:abstractNum>
  <w:abstractNum w:abstractNumId="15" w15:restartNumberingAfterBreak="0">
    <w:nsid w:val="12D22495"/>
    <w:multiLevelType w:val="multilevel"/>
    <w:tmpl w:val="E49016DE"/>
    <w:styleLink w:val="List11"/>
    <w:lvl w:ilvl="0">
      <w:start w:val="1"/>
      <w:numFmt w:val="russianLower"/>
      <w:lvlText w:val="%1)"/>
      <w:lvlJc w:val="left"/>
      <w:pPr>
        <w:ind w:left="1211" w:hanging="36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724"/>
        </w:tabs>
        <w:ind w:left="172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84"/>
        </w:tabs>
        <w:ind w:left="208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44"/>
        </w:tabs>
        <w:ind w:left="244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04"/>
        </w:tabs>
        <w:ind w:left="280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4"/>
        </w:tabs>
        <w:ind w:left="316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24"/>
        </w:tabs>
        <w:ind w:left="3524" w:hanging="360"/>
      </w:pPr>
      <w:rPr>
        <w:rFonts w:hint="default"/>
      </w:rPr>
    </w:lvl>
  </w:abstractNum>
  <w:abstractNum w:abstractNumId="16" w15:restartNumberingAfterBreak="0">
    <w:nsid w:val="145A6B9E"/>
    <w:multiLevelType w:val="multilevel"/>
    <w:tmpl w:val="C8C6CFB2"/>
    <w:lvl w:ilvl="0">
      <w:start w:val="1"/>
      <w:numFmt w:val="bullet"/>
      <w:pStyle w:val="1"/>
      <w:lvlText w:val="-"/>
      <w:lvlJc w:val="left"/>
      <w:pPr>
        <w:tabs>
          <w:tab w:val="num" w:pos="1134"/>
        </w:tabs>
        <w:ind w:left="0" w:firstLine="851"/>
      </w:pPr>
      <w:rPr>
        <w:rFonts w:ascii="Times New Roman" w:hAnsi="Times New Roman" w:cs="Times New Roman" w:hint="default"/>
        <w:b w:val="0"/>
      </w:rPr>
    </w:lvl>
    <w:lvl w:ilvl="1">
      <w:start w:val="1"/>
      <w:numFmt w:val="decimal"/>
      <w:lvlText w:val="%2)"/>
      <w:lvlJc w:val="left"/>
      <w:pPr>
        <w:tabs>
          <w:tab w:val="num" w:pos="2778"/>
        </w:tabs>
        <w:ind w:left="851" w:firstLine="737"/>
      </w:pPr>
      <w:rPr>
        <w:rFonts w:ascii="Times New Roman" w:hAnsi="Times New Roman" w:cs="Times New Roman" w:hint="default"/>
        <w:sz w:val="24"/>
      </w:rPr>
    </w:lvl>
    <w:lvl w:ilvl="2">
      <w:start w:val="1"/>
      <w:numFmt w:val="russianLower"/>
      <w:lvlText w:val="%3)"/>
      <w:lvlJc w:val="left"/>
      <w:pPr>
        <w:tabs>
          <w:tab w:val="num" w:pos="3232"/>
        </w:tabs>
        <w:ind w:left="2665" w:firstLine="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(%4)"/>
      <w:lvlJc w:val="left"/>
      <w:pPr>
        <w:ind w:left="234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70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06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78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147" w:hanging="360"/>
      </w:pPr>
      <w:rPr>
        <w:rFonts w:hint="default"/>
      </w:rPr>
    </w:lvl>
  </w:abstractNum>
  <w:abstractNum w:abstractNumId="17" w15:restartNumberingAfterBreak="0">
    <w:nsid w:val="1B605548"/>
    <w:multiLevelType w:val="multilevel"/>
    <w:tmpl w:val="27287634"/>
    <w:name w:val="m1222212"/>
    <w:numStyleLink w:val="Mainstyle"/>
  </w:abstractNum>
  <w:abstractNum w:abstractNumId="18" w15:restartNumberingAfterBreak="0">
    <w:nsid w:val="1B88766C"/>
    <w:multiLevelType w:val="multilevel"/>
    <w:tmpl w:val="27287634"/>
    <w:name w:val="m1222218"/>
    <w:numStyleLink w:val="Mainstyle"/>
  </w:abstractNum>
  <w:abstractNum w:abstractNumId="19" w15:restartNumberingAfterBreak="0">
    <w:nsid w:val="1BC47063"/>
    <w:multiLevelType w:val="multilevel"/>
    <w:tmpl w:val="9BB4C850"/>
    <w:styleLink w:val="a1"/>
    <w:lvl w:ilvl="0">
      <w:start w:val="1"/>
      <w:numFmt w:val="russianUpper"/>
      <w:suff w:val="nothing"/>
      <w:lvlText w:val="ПРИЛОЖЕНИЕ %1"/>
      <w:lvlJc w:val="center"/>
      <w:pPr>
        <w:ind w:left="0" w:firstLine="1474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0" w:firstLine="85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E055359"/>
    <w:multiLevelType w:val="multilevel"/>
    <w:tmpl w:val="27287634"/>
    <w:name w:val="m1222220"/>
    <w:numStyleLink w:val="Mainstyle"/>
  </w:abstractNum>
  <w:abstractNum w:abstractNumId="21" w15:restartNumberingAfterBreak="0">
    <w:nsid w:val="1E0C5687"/>
    <w:multiLevelType w:val="multilevel"/>
    <w:tmpl w:val="27287634"/>
    <w:name w:val="m1222216"/>
    <w:numStyleLink w:val="Mainstyle"/>
  </w:abstractNum>
  <w:abstractNum w:abstractNumId="22" w15:restartNumberingAfterBreak="0">
    <w:nsid w:val="240222D8"/>
    <w:multiLevelType w:val="multilevel"/>
    <w:tmpl w:val="27287634"/>
    <w:name w:val="m1222213"/>
    <w:numStyleLink w:val="Mainstyle"/>
  </w:abstractNum>
  <w:abstractNum w:abstractNumId="23" w15:restartNumberingAfterBreak="0">
    <w:nsid w:val="2B494781"/>
    <w:multiLevelType w:val="multilevel"/>
    <w:tmpl w:val="04190025"/>
    <w:name w:val="m1222220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2D8E5F8B"/>
    <w:multiLevelType w:val="multilevel"/>
    <w:tmpl w:val="599ADEFC"/>
    <w:name w:val="HeadingTemplate"/>
    <w:lvl w:ilvl="0">
      <w:start w:val="1"/>
      <w:numFmt w:val="decimal"/>
      <w:lvlText w:val="%1."/>
      <w:lvlJc w:val="left"/>
      <w:pPr>
        <w:tabs>
          <w:tab w:val="num" w:pos="1701"/>
        </w:tabs>
        <w:ind w:left="1701" w:hanging="1701"/>
      </w:pPr>
      <w:rPr>
        <w:b/>
        <w:i w:val="0"/>
        <w:caps w:val="0"/>
        <w:smallCaps w:val="0"/>
        <w:strike w:val="0"/>
        <w:dstrike w:val="0"/>
        <w:vanish w:val="0"/>
        <w:color w:val="000000"/>
        <w:w w:val="100"/>
        <w:kern w:val="0"/>
        <w:sz w:val="72"/>
        <w:szCs w:val="72"/>
        <w:u w:val="none" w:color="000000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"/>
      <w:lvlJc w:val="left"/>
      <w:pPr>
        <w:tabs>
          <w:tab w:val="num" w:pos="0"/>
        </w:tabs>
        <w:ind w:left="0" w:firstLine="0"/>
      </w:pPr>
      <w:rPr>
        <w:b/>
      </w:rPr>
    </w:lvl>
    <w:lvl w:ilvl="2">
      <w:start w:val="1"/>
      <w:numFmt w:val="decimal"/>
      <w:lvlText w:val=""/>
      <w:lvlJc w:val="left"/>
      <w:pPr>
        <w:tabs>
          <w:tab w:val="num" w:pos="0"/>
        </w:tabs>
        <w:ind w:left="0" w:firstLine="0"/>
      </w:pPr>
      <w:rPr>
        <w:b/>
      </w:rPr>
    </w:lvl>
    <w:lvl w:ilvl="3">
      <w:start w:val="1"/>
      <w:numFmt w:val="decimal"/>
      <w:lvlText w:val=""/>
      <w:lvlJc w:val="left"/>
      <w:pPr>
        <w:tabs>
          <w:tab w:val="num" w:pos="283"/>
        </w:tabs>
        <w:ind w:left="283" w:hanging="283"/>
      </w:pPr>
      <w:rPr>
        <w:b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2E720899"/>
    <w:multiLevelType w:val="multilevel"/>
    <w:tmpl w:val="9BB4C850"/>
    <w:numStyleLink w:val="a1"/>
  </w:abstractNum>
  <w:abstractNum w:abstractNumId="26" w15:restartNumberingAfterBreak="0">
    <w:nsid w:val="2F156311"/>
    <w:multiLevelType w:val="multilevel"/>
    <w:tmpl w:val="0212E510"/>
    <w:name w:val="HeadingTemplate2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 w:color="000000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2F564020"/>
    <w:multiLevelType w:val="multilevel"/>
    <w:tmpl w:val="0419001D"/>
    <w:name w:val="m12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2FD8392C"/>
    <w:multiLevelType w:val="multilevel"/>
    <w:tmpl w:val="41D273A2"/>
    <w:styleLink w:val="a2"/>
    <w:lvl w:ilvl="0">
      <w:start w:val="1"/>
      <w:numFmt w:val="decimal"/>
      <w:pStyle w:val="10"/>
      <w:suff w:val="space"/>
      <w:lvlText w:val="%1."/>
      <w:lvlJc w:val="left"/>
      <w:pPr>
        <w:ind w:left="0" w:firstLine="851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20"/>
      <w:suff w:val="space"/>
      <w:lvlText w:val="%1.%2.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pStyle w:val="40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pStyle w:val="50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29" w15:restartNumberingAfterBreak="0">
    <w:nsid w:val="31332CAD"/>
    <w:multiLevelType w:val="multilevel"/>
    <w:tmpl w:val="151C1792"/>
    <w:styleLink w:val="a3"/>
    <w:lvl w:ilvl="0">
      <w:start w:val="1"/>
      <w:numFmt w:val="bullet"/>
      <w:pStyle w:val="11"/>
      <w:suff w:val="space"/>
      <w:lvlText w:val=""/>
      <w:lvlJc w:val="left"/>
      <w:pPr>
        <w:ind w:left="567" w:firstLine="0"/>
      </w:pPr>
      <w:rPr>
        <w:rFonts w:ascii="Symbol" w:hAnsi="Symbol" w:hint="default"/>
      </w:rPr>
    </w:lvl>
    <w:lvl w:ilvl="1">
      <w:start w:val="1"/>
      <w:numFmt w:val="decimal"/>
      <w:pStyle w:val="21"/>
      <w:suff w:val="space"/>
      <w:lvlText w:val="%2)"/>
      <w:lvlJc w:val="left"/>
      <w:pPr>
        <w:ind w:left="851" w:firstLine="0"/>
      </w:pPr>
      <w:rPr>
        <w:rFonts w:ascii="Times New Roman" w:hAnsi="Times New Roman" w:hint="default"/>
        <w:color w:val="auto"/>
        <w:sz w:val="24"/>
      </w:rPr>
    </w:lvl>
    <w:lvl w:ilvl="2">
      <w:start w:val="1"/>
      <w:numFmt w:val="russianLower"/>
      <w:pStyle w:val="30"/>
      <w:suff w:val="space"/>
      <w:lvlText w:val="%3)"/>
      <w:lvlJc w:val="left"/>
      <w:pPr>
        <w:ind w:left="1134" w:firstLine="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(%4)"/>
      <w:lvlJc w:val="left"/>
      <w:pPr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07" w:hanging="360"/>
      </w:pPr>
      <w:rPr>
        <w:rFonts w:hint="default"/>
      </w:rPr>
    </w:lvl>
  </w:abstractNum>
  <w:abstractNum w:abstractNumId="30" w15:restartNumberingAfterBreak="0">
    <w:nsid w:val="361746BF"/>
    <w:multiLevelType w:val="multilevel"/>
    <w:tmpl w:val="27287634"/>
    <w:name w:val="m1222211"/>
    <w:numStyleLink w:val="Mainstyle"/>
  </w:abstractNum>
  <w:abstractNum w:abstractNumId="31" w15:restartNumberingAfterBreak="0">
    <w:nsid w:val="3FA83FE0"/>
    <w:multiLevelType w:val="multilevel"/>
    <w:tmpl w:val="C31A59D4"/>
    <w:styleLink w:val="22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724"/>
        </w:tabs>
        <w:ind w:left="1724" w:hanging="360"/>
      </w:pPr>
    </w:lvl>
    <w:lvl w:ilvl="4">
      <w:start w:val="1"/>
      <w:numFmt w:val="lowerLetter"/>
      <w:lvlText w:val="(%5)"/>
      <w:lvlJc w:val="left"/>
      <w:pPr>
        <w:tabs>
          <w:tab w:val="num" w:pos="2084"/>
        </w:tabs>
        <w:ind w:left="2084" w:hanging="360"/>
      </w:pPr>
    </w:lvl>
    <w:lvl w:ilvl="5">
      <w:start w:val="1"/>
      <w:numFmt w:val="lowerRoman"/>
      <w:lvlText w:val="(%6)"/>
      <w:lvlJc w:val="left"/>
      <w:pPr>
        <w:tabs>
          <w:tab w:val="num" w:pos="2444"/>
        </w:tabs>
        <w:ind w:left="2444" w:hanging="360"/>
      </w:pPr>
    </w:lvl>
    <w:lvl w:ilvl="6">
      <w:start w:val="1"/>
      <w:numFmt w:val="decimal"/>
      <w:lvlText w:val="%7."/>
      <w:lvlJc w:val="left"/>
      <w:pPr>
        <w:tabs>
          <w:tab w:val="num" w:pos="2804"/>
        </w:tabs>
        <w:ind w:left="2804" w:hanging="360"/>
      </w:pPr>
    </w:lvl>
    <w:lvl w:ilvl="7">
      <w:start w:val="1"/>
      <w:numFmt w:val="lowerLetter"/>
      <w:lvlText w:val="%8."/>
      <w:lvlJc w:val="left"/>
      <w:pPr>
        <w:tabs>
          <w:tab w:val="num" w:pos="3164"/>
        </w:tabs>
        <w:ind w:left="3164" w:hanging="360"/>
      </w:pPr>
    </w:lvl>
    <w:lvl w:ilvl="8">
      <w:start w:val="1"/>
      <w:numFmt w:val="lowerRoman"/>
      <w:lvlText w:val="%9."/>
      <w:lvlJc w:val="left"/>
      <w:pPr>
        <w:tabs>
          <w:tab w:val="num" w:pos="3524"/>
        </w:tabs>
        <w:ind w:left="3524" w:hanging="360"/>
      </w:pPr>
    </w:lvl>
  </w:abstractNum>
  <w:abstractNum w:abstractNumId="32" w15:restartNumberingAfterBreak="0">
    <w:nsid w:val="40EE3D21"/>
    <w:multiLevelType w:val="multilevel"/>
    <w:tmpl w:val="1BF04366"/>
    <w:styleLink w:val="a4"/>
    <w:lvl w:ilvl="0">
      <w:start w:val="1"/>
      <w:numFmt w:val="decimal"/>
      <w:lvlText w:val="%1."/>
      <w:lvlJc w:val="left"/>
      <w:pPr>
        <w:ind w:left="851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91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25"/>
        </w:tabs>
        <w:ind w:left="2268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9"/>
        </w:tabs>
        <w:ind w:left="2608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6"/>
        </w:tabs>
        <w:ind w:left="3062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45D00EC1"/>
    <w:multiLevelType w:val="hybridMultilevel"/>
    <w:tmpl w:val="F9A858D0"/>
    <w:lvl w:ilvl="0" w:tplc="7E785ABC">
      <w:start w:val="1"/>
      <w:numFmt w:val="bullet"/>
      <w:pStyle w:val="a5"/>
      <w:lvlText w:val="̶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8400936"/>
    <w:multiLevelType w:val="multilevel"/>
    <w:tmpl w:val="27287634"/>
    <w:name w:val="m122225"/>
    <w:numStyleLink w:val="Mainstyle"/>
  </w:abstractNum>
  <w:abstractNum w:abstractNumId="35" w15:restartNumberingAfterBreak="0">
    <w:nsid w:val="48843EA6"/>
    <w:multiLevelType w:val="multilevel"/>
    <w:tmpl w:val="151C1792"/>
    <w:numStyleLink w:val="a3"/>
  </w:abstractNum>
  <w:abstractNum w:abstractNumId="36" w15:restartNumberingAfterBreak="0">
    <w:nsid w:val="4B7E6881"/>
    <w:multiLevelType w:val="hybridMultilevel"/>
    <w:tmpl w:val="45DEB756"/>
    <w:lvl w:ilvl="0" w:tplc="EDCEA820">
      <w:start w:val="1"/>
      <w:numFmt w:val="decimal"/>
      <w:pStyle w:val="a6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D037AF"/>
    <w:multiLevelType w:val="multilevel"/>
    <w:tmpl w:val="D7D49630"/>
    <w:styleLink w:val="a7"/>
    <w:lvl w:ilvl="0">
      <w:start w:val="1"/>
      <w:numFmt w:val="decimal"/>
      <w:pStyle w:val="12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3"/>
      <w:suff w:val="space"/>
      <w:lvlText w:val="%1.%2.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pStyle w:val="32"/>
      <w:suff w:val="space"/>
      <w:lvlText w:val="%1.%2.%3."/>
      <w:lvlJc w:val="left"/>
      <w:pPr>
        <w:ind w:left="68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21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474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51044B60"/>
    <w:multiLevelType w:val="multilevel"/>
    <w:tmpl w:val="27287634"/>
    <w:name w:val="m122223"/>
    <w:numStyleLink w:val="Mainstyle"/>
  </w:abstractNum>
  <w:abstractNum w:abstractNumId="39" w15:restartNumberingAfterBreak="0">
    <w:nsid w:val="5182369E"/>
    <w:multiLevelType w:val="multilevel"/>
    <w:tmpl w:val="27287634"/>
    <w:name w:val="m1222210"/>
    <w:numStyleLink w:val="Mainstyle"/>
  </w:abstractNum>
  <w:abstractNum w:abstractNumId="40" w15:restartNumberingAfterBreak="0">
    <w:nsid w:val="518C37A8"/>
    <w:multiLevelType w:val="hybridMultilevel"/>
    <w:tmpl w:val="AA12292C"/>
    <w:name w:val="HeadingTemplate22"/>
    <w:lvl w:ilvl="0" w:tplc="A32E9E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95723A"/>
    <w:multiLevelType w:val="multilevel"/>
    <w:tmpl w:val="27287634"/>
    <w:name w:val="m122228"/>
    <w:numStyleLink w:val="Mainstyle"/>
  </w:abstractNum>
  <w:abstractNum w:abstractNumId="42" w15:restartNumberingAfterBreak="0">
    <w:nsid w:val="57B031AA"/>
    <w:multiLevelType w:val="multilevel"/>
    <w:tmpl w:val="27287634"/>
    <w:name w:val="m1222214"/>
    <w:numStyleLink w:val="Mainstyle"/>
  </w:abstractNum>
  <w:abstractNum w:abstractNumId="43" w15:restartNumberingAfterBreak="0">
    <w:nsid w:val="5D8B76BF"/>
    <w:multiLevelType w:val="multilevel"/>
    <w:tmpl w:val="27287634"/>
    <w:name w:val="m122227"/>
    <w:numStyleLink w:val="Mainstyle"/>
  </w:abstractNum>
  <w:abstractNum w:abstractNumId="44" w15:restartNumberingAfterBreak="0">
    <w:nsid w:val="5F9B777F"/>
    <w:multiLevelType w:val="multilevel"/>
    <w:tmpl w:val="4A5E5702"/>
    <w:lvl w:ilvl="0">
      <w:start w:val="1"/>
      <w:numFmt w:val="decimal"/>
      <w:pStyle w:val="13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4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3"/>
      <w:suff w:val="space"/>
      <w:lvlText w:val="%1.%2.%3."/>
      <w:lvlJc w:val="left"/>
      <w:pPr>
        <w:ind w:left="1224" w:hanging="504"/>
      </w:pPr>
      <w:rPr>
        <w:rFonts w:hint="default"/>
        <w:sz w:val="24"/>
      </w:rPr>
    </w:lvl>
    <w:lvl w:ilvl="3">
      <w:start w:val="1"/>
      <w:numFmt w:val="decimal"/>
      <w:pStyle w:val="42"/>
      <w:suff w:val="space"/>
      <w:lvlText w:val="%1.%2.%3.%4."/>
      <w:lvlJc w:val="left"/>
      <w:pPr>
        <w:ind w:left="1728" w:hanging="648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64892F49"/>
    <w:multiLevelType w:val="hybridMultilevel"/>
    <w:tmpl w:val="0AB2AFB0"/>
    <w:lvl w:ilvl="0" w:tplc="66DEAD78">
      <w:start w:val="1"/>
      <w:numFmt w:val="decimal"/>
      <w:pStyle w:val="25"/>
      <w:lvlText w:val="%1)"/>
      <w:lvlJc w:val="left"/>
      <w:pPr>
        <w:ind w:left="2138" w:hanging="360"/>
      </w:pPr>
    </w:lvl>
    <w:lvl w:ilvl="1" w:tplc="04190011">
      <w:start w:val="1"/>
      <w:numFmt w:val="decimal"/>
      <w:lvlText w:val="%2)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6" w15:restartNumberingAfterBreak="0">
    <w:nsid w:val="648C1878"/>
    <w:multiLevelType w:val="hybridMultilevel"/>
    <w:tmpl w:val="545017CC"/>
    <w:lvl w:ilvl="0" w:tplc="46824DF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591458C"/>
    <w:multiLevelType w:val="multilevel"/>
    <w:tmpl w:val="98929050"/>
    <w:styleLink w:val="WWNum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sz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7C256FC"/>
    <w:multiLevelType w:val="multilevel"/>
    <w:tmpl w:val="D7D49630"/>
    <w:numStyleLink w:val="a7"/>
  </w:abstractNum>
  <w:abstractNum w:abstractNumId="49" w15:restartNumberingAfterBreak="0">
    <w:nsid w:val="70507BCF"/>
    <w:multiLevelType w:val="multilevel"/>
    <w:tmpl w:val="41D273A2"/>
    <w:numStyleLink w:val="a2"/>
  </w:abstractNum>
  <w:abstractNum w:abstractNumId="50" w15:restartNumberingAfterBreak="0">
    <w:nsid w:val="72557A38"/>
    <w:multiLevelType w:val="multilevel"/>
    <w:tmpl w:val="ED6E443E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1" w15:restartNumberingAfterBreak="0">
    <w:nsid w:val="73484FB5"/>
    <w:multiLevelType w:val="multilevel"/>
    <w:tmpl w:val="27287634"/>
    <w:name w:val="m1222215"/>
    <w:numStyleLink w:val="Mainstyle"/>
  </w:abstractNum>
  <w:abstractNum w:abstractNumId="52" w15:restartNumberingAfterBreak="0">
    <w:nsid w:val="73C928B4"/>
    <w:multiLevelType w:val="multilevel"/>
    <w:tmpl w:val="27287634"/>
    <w:name w:val="m1222219"/>
    <w:numStyleLink w:val="Mainstyle"/>
  </w:abstractNum>
  <w:abstractNum w:abstractNumId="53" w15:restartNumberingAfterBreak="0">
    <w:nsid w:val="7CE77B02"/>
    <w:multiLevelType w:val="multilevel"/>
    <w:tmpl w:val="05C488B6"/>
    <w:styleLink w:val="a8"/>
    <w:lvl w:ilvl="0">
      <w:start w:val="1"/>
      <w:numFmt w:val="bullet"/>
      <w:lvlText w:val=""/>
      <w:lvlJc w:val="left"/>
      <w:pPr>
        <w:tabs>
          <w:tab w:val="num" w:pos="2325"/>
        </w:tabs>
        <w:ind w:left="1758" w:firstLine="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tabs>
          <w:tab w:val="num" w:pos="2778"/>
        </w:tabs>
        <w:ind w:left="2211" w:firstLine="0"/>
      </w:pPr>
      <w:rPr>
        <w:rFonts w:ascii="Times New Roman" w:hAnsi="Times New Roman" w:cs="Times New Roman" w:hint="default"/>
        <w:sz w:val="24"/>
      </w:rPr>
    </w:lvl>
    <w:lvl w:ilvl="2">
      <w:start w:val="1"/>
      <w:numFmt w:val="russianLower"/>
      <w:lvlText w:val="%3)"/>
      <w:lvlJc w:val="left"/>
      <w:pPr>
        <w:tabs>
          <w:tab w:val="num" w:pos="3232"/>
        </w:tabs>
        <w:ind w:left="2665" w:firstLine="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(%4)"/>
      <w:lvlJc w:val="left"/>
      <w:pPr>
        <w:ind w:left="234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70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06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78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147" w:hanging="360"/>
      </w:pPr>
      <w:rPr>
        <w:rFonts w:hint="default"/>
      </w:rPr>
    </w:lvl>
  </w:abstractNum>
  <w:abstractNum w:abstractNumId="54" w15:restartNumberingAfterBreak="0">
    <w:nsid w:val="7DFB5FA5"/>
    <w:multiLevelType w:val="hybridMultilevel"/>
    <w:tmpl w:val="421E0678"/>
    <w:name w:val="m122222022"/>
    <w:lvl w:ilvl="0" w:tplc="95D0D17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57026253">
    <w:abstractNumId w:val="31"/>
  </w:num>
  <w:num w:numId="2" w16cid:durableId="921258722">
    <w:abstractNumId w:val="15"/>
  </w:num>
  <w:num w:numId="3" w16cid:durableId="1659765130">
    <w:abstractNumId w:val="4"/>
  </w:num>
  <w:num w:numId="4" w16cid:durableId="693767795">
    <w:abstractNumId w:val="5"/>
  </w:num>
  <w:num w:numId="5" w16cid:durableId="2050570644">
    <w:abstractNumId w:val="9"/>
  </w:num>
  <w:num w:numId="6" w16cid:durableId="673338087">
    <w:abstractNumId w:val="28"/>
  </w:num>
  <w:num w:numId="7" w16cid:durableId="2144033716">
    <w:abstractNumId w:val="37"/>
  </w:num>
  <w:num w:numId="8" w16cid:durableId="1066608518">
    <w:abstractNumId w:val="29"/>
  </w:num>
  <w:num w:numId="9" w16cid:durableId="1355427542">
    <w:abstractNumId w:val="19"/>
  </w:num>
  <w:num w:numId="10" w16cid:durableId="568227795">
    <w:abstractNumId w:val="53"/>
  </w:num>
  <w:num w:numId="11" w16cid:durableId="1731417377">
    <w:abstractNumId w:val="32"/>
  </w:num>
  <w:num w:numId="12" w16cid:durableId="938946686">
    <w:abstractNumId w:val="25"/>
  </w:num>
  <w:num w:numId="13" w16cid:durableId="2044592412">
    <w:abstractNumId w:val="10"/>
  </w:num>
  <w:num w:numId="14" w16cid:durableId="51197456">
    <w:abstractNumId w:val="3"/>
  </w:num>
  <w:num w:numId="15" w16cid:durableId="1586038217">
    <w:abstractNumId w:val="2"/>
  </w:num>
  <w:num w:numId="16" w16cid:durableId="1059479438">
    <w:abstractNumId w:val="1"/>
  </w:num>
  <w:num w:numId="17" w16cid:durableId="1430813562">
    <w:abstractNumId w:val="0"/>
  </w:num>
  <w:num w:numId="18" w16cid:durableId="873422949">
    <w:abstractNumId w:val="36"/>
  </w:num>
  <w:num w:numId="19" w16cid:durableId="1817262705">
    <w:abstractNumId w:val="16"/>
  </w:num>
  <w:num w:numId="20" w16cid:durableId="942111029">
    <w:abstractNumId w:val="49"/>
  </w:num>
  <w:num w:numId="21" w16cid:durableId="1868984658">
    <w:abstractNumId w:val="35"/>
  </w:num>
  <w:num w:numId="22" w16cid:durableId="586770434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31342977">
    <w:abstractNumId w:val="44"/>
  </w:num>
  <w:num w:numId="24" w16cid:durableId="911548019">
    <w:abstractNumId w:val="33"/>
  </w:num>
  <w:num w:numId="25" w16cid:durableId="1233001633">
    <w:abstractNumId w:val="50"/>
  </w:num>
  <w:num w:numId="26" w16cid:durableId="2134210330">
    <w:abstractNumId w:val="46"/>
  </w:num>
  <w:num w:numId="27" w16cid:durableId="1340038511">
    <w:abstractNumId w:val="45"/>
  </w:num>
  <w:num w:numId="28" w16cid:durableId="513375319">
    <w:abstractNumId w:val="45"/>
    <w:lvlOverride w:ilvl="0">
      <w:startOverride w:val="1"/>
    </w:lvlOverride>
  </w:num>
  <w:num w:numId="29" w16cid:durableId="637995154">
    <w:abstractNumId w:val="45"/>
    <w:lvlOverride w:ilvl="0">
      <w:startOverride w:val="1"/>
    </w:lvlOverride>
  </w:num>
  <w:num w:numId="30" w16cid:durableId="1289357395">
    <w:abstractNumId w:val="45"/>
    <w:lvlOverride w:ilvl="0">
      <w:startOverride w:val="1"/>
    </w:lvlOverride>
  </w:num>
  <w:num w:numId="31" w16cid:durableId="1436025147">
    <w:abstractNumId w:val="7"/>
  </w:num>
  <w:num w:numId="32" w16cid:durableId="328678997">
    <w:abstractNumId w:val="7"/>
    <w:lvlOverride w:ilvl="0">
      <w:startOverride w:val="1"/>
    </w:lvlOverride>
  </w:num>
  <w:num w:numId="33" w16cid:durableId="1928688059">
    <w:abstractNumId w:val="47"/>
  </w:num>
  <w:num w:numId="34" w16cid:durableId="1822651046">
    <w:abstractNumId w:val="47"/>
    <w:lvlOverride w:ilvl="0">
      <w:startOverride w:val="1"/>
    </w:lvlOverride>
  </w:num>
  <w:num w:numId="35" w16cid:durableId="1600329582">
    <w:abstractNumId w:val="45"/>
    <w:lvlOverride w:ilvl="0">
      <w:startOverride w:val="1"/>
    </w:lvlOverride>
  </w:num>
  <w:num w:numId="36" w16cid:durableId="1946576246">
    <w:abstractNumId w:val="45"/>
    <w:lvlOverride w:ilvl="0">
      <w:startOverride w:val="1"/>
    </w:lvlOverride>
  </w:num>
  <w:num w:numId="37" w16cid:durableId="715858624">
    <w:abstractNumId w:val="45"/>
    <w:lvlOverride w:ilvl="0">
      <w:startOverride w:val="1"/>
    </w:lvlOverride>
  </w:num>
  <w:num w:numId="38" w16cid:durableId="398793460">
    <w:abstractNumId w:val="45"/>
    <w:lvlOverride w:ilvl="0">
      <w:startOverride w:val="1"/>
    </w:lvlOverride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attachedTemplate r:id="rId1"/>
  <w:linkStyles/>
  <w:stylePaneSortMethod w:val="0000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3014"/>
    <w:rsid w:val="00002384"/>
    <w:rsid w:val="0000295B"/>
    <w:rsid w:val="0000569F"/>
    <w:rsid w:val="00010722"/>
    <w:rsid w:val="00011174"/>
    <w:rsid w:val="00011871"/>
    <w:rsid w:val="00012B08"/>
    <w:rsid w:val="0001422B"/>
    <w:rsid w:val="000143FC"/>
    <w:rsid w:val="00015BE3"/>
    <w:rsid w:val="000204A8"/>
    <w:rsid w:val="000223DA"/>
    <w:rsid w:val="00023679"/>
    <w:rsid w:val="000245FB"/>
    <w:rsid w:val="00025620"/>
    <w:rsid w:val="0002720E"/>
    <w:rsid w:val="0003324C"/>
    <w:rsid w:val="00034044"/>
    <w:rsid w:val="0003760F"/>
    <w:rsid w:val="00040A8F"/>
    <w:rsid w:val="00040B72"/>
    <w:rsid w:val="000426FB"/>
    <w:rsid w:val="00043193"/>
    <w:rsid w:val="00043BDF"/>
    <w:rsid w:val="0004686A"/>
    <w:rsid w:val="00047CAA"/>
    <w:rsid w:val="00047E77"/>
    <w:rsid w:val="00052C6E"/>
    <w:rsid w:val="00053C7C"/>
    <w:rsid w:val="00054759"/>
    <w:rsid w:val="000566C6"/>
    <w:rsid w:val="000602F8"/>
    <w:rsid w:val="000621AC"/>
    <w:rsid w:val="00062911"/>
    <w:rsid w:val="00063482"/>
    <w:rsid w:val="0006468B"/>
    <w:rsid w:val="0006487D"/>
    <w:rsid w:val="00066414"/>
    <w:rsid w:val="00070B88"/>
    <w:rsid w:val="00071B59"/>
    <w:rsid w:val="00072140"/>
    <w:rsid w:val="00072491"/>
    <w:rsid w:val="00073874"/>
    <w:rsid w:val="0007392E"/>
    <w:rsid w:val="000739DC"/>
    <w:rsid w:val="00075051"/>
    <w:rsid w:val="00075084"/>
    <w:rsid w:val="00076DDE"/>
    <w:rsid w:val="00076E64"/>
    <w:rsid w:val="00080BD3"/>
    <w:rsid w:val="00084E9E"/>
    <w:rsid w:val="000857D5"/>
    <w:rsid w:val="00090798"/>
    <w:rsid w:val="00090AF6"/>
    <w:rsid w:val="000920CA"/>
    <w:rsid w:val="00093C5E"/>
    <w:rsid w:val="000940AC"/>
    <w:rsid w:val="000A0059"/>
    <w:rsid w:val="000A48B4"/>
    <w:rsid w:val="000A4A2A"/>
    <w:rsid w:val="000A5FE5"/>
    <w:rsid w:val="000B112C"/>
    <w:rsid w:val="000B573B"/>
    <w:rsid w:val="000B6376"/>
    <w:rsid w:val="000C1F96"/>
    <w:rsid w:val="000C5886"/>
    <w:rsid w:val="000C673B"/>
    <w:rsid w:val="000C720C"/>
    <w:rsid w:val="000D03FD"/>
    <w:rsid w:val="000D6816"/>
    <w:rsid w:val="000E00B3"/>
    <w:rsid w:val="000E11D1"/>
    <w:rsid w:val="000E18CB"/>
    <w:rsid w:val="000E3683"/>
    <w:rsid w:val="000E42F7"/>
    <w:rsid w:val="000E667C"/>
    <w:rsid w:val="000E67EA"/>
    <w:rsid w:val="000E7C01"/>
    <w:rsid w:val="000F1DFB"/>
    <w:rsid w:val="000F3067"/>
    <w:rsid w:val="000F3532"/>
    <w:rsid w:val="000F50F3"/>
    <w:rsid w:val="000F5A28"/>
    <w:rsid w:val="0010225E"/>
    <w:rsid w:val="00102731"/>
    <w:rsid w:val="00105566"/>
    <w:rsid w:val="00105885"/>
    <w:rsid w:val="00107B4C"/>
    <w:rsid w:val="0011276F"/>
    <w:rsid w:val="00113FDF"/>
    <w:rsid w:val="001141E2"/>
    <w:rsid w:val="00115E29"/>
    <w:rsid w:val="00116A84"/>
    <w:rsid w:val="00117006"/>
    <w:rsid w:val="0012024D"/>
    <w:rsid w:val="00120C38"/>
    <w:rsid w:val="001225D1"/>
    <w:rsid w:val="00123638"/>
    <w:rsid w:val="00124B8E"/>
    <w:rsid w:val="00125232"/>
    <w:rsid w:val="00126C2E"/>
    <w:rsid w:val="00127411"/>
    <w:rsid w:val="0013061F"/>
    <w:rsid w:val="00132168"/>
    <w:rsid w:val="00133105"/>
    <w:rsid w:val="00142B53"/>
    <w:rsid w:val="00143547"/>
    <w:rsid w:val="0014513B"/>
    <w:rsid w:val="001464B1"/>
    <w:rsid w:val="00146CB4"/>
    <w:rsid w:val="001470E4"/>
    <w:rsid w:val="0015193C"/>
    <w:rsid w:val="00151E7A"/>
    <w:rsid w:val="00153589"/>
    <w:rsid w:val="00153CD3"/>
    <w:rsid w:val="001545CA"/>
    <w:rsid w:val="00157426"/>
    <w:rsid w:val="00157F8D"/>
    <w:rsid w:val="001605A0"/>
    <w:rsid w:val="001614DF"/>
    <w:rsid w:val="00162A2E"/>
    <w:rsid w:val="00163DA2"/>
    <w:rsid w:val="00165269"/>
    <w:rsid w:val="0016595F"/>
    <w:rsid w:val="00171786"/>
    <w:rsid w:val="00172595"/>
    <w:rsid w:val="00172993"/>
    <w:rsid w:val="001746DA"/>
    <w:rsid w:val="00177D66"/>
    <w:rsid w:val="00182E75"/>
    <w:rsid w:val="0018418A"/>
    <w:rsid w:val="001913F0"/>
    <w:rsid w:val="001929AD"/>
    <w:rsid w:val="00193715"/>
    <w:rsid w:val="001A2593"/>
    <w:rsid w:val="001A2F34"/>
    <w:rsid w:val="001A3566"/>
    <w:rsid w:val="001A515E"/>
    <w:rsid w:val="001B1664"/>
    <w:rsid w:val="001B2218"/>
    <w:rsid w:val="001B47E6"/>
    <w:rsid w:val="001B72A9"/>
    <w:rsid w:val="001B7715"/>
    <w:rsid w:val="001C256C"/>
    <w:rsid w:val="001C3BB9"/>
    <w:rsid w:val="001C4BEA"/>
    <w:rsid w:val="001C60BA"/>
    <w:rsid w:val="001C7975"/>
    <w:rsid w:val="001D2CE2"/>
    <w:rsid w:val="001D4EDC"/>
    <w:rsid w:val="001D566D"/>
    <w:rsid w:val="001D67AB"/>
    <w:rsid w:val="001E058F"/>
    <w:rsid w:val="001E2C7F"/>
    <w:rsid w:val="001E3A13"/>
    <w:rsid w:val="001E469A"/>
    <w:rsid w:val="001E651A"/>
    <w:rsid w:val="001F0F1B"/>
    <w:rsid w:val="001F2509"/>
    <w:rsid w:val="001F2D39"/>
    <w:rsid w:val="001F35CD"/>
    <w:rsid w:val="001F6E28"/>
    <w:rsid w:val="001F7037"/>
    <w:rsid w:val="00200CAC"/>
    <w:rsid w:val="00201B20"/>
    <w:rsid w:val="00202C18"/>
    <w:rsid w:val="00204585"/>
    <w:rsid w:val="002109E7"/>
    <w:rsid w:val="002113A3"/>
    <w:rsid w:val="00211681"/>
    <w:rsid w:val="00213123"/>
    <w:rsid w:val="0022078F"/>
    <w:rsid w:val="0022638F"/>
    <w:rsid w:val="00226ECD"/>
    <w:rsid w:val="0023438B"/>
    <w:rsid w:val="00236E54"/>
    <w:rsid w:val="00237D6E"/>
    <w:rsid w:val="00237FDC"/>
    <w:rsid w:val="00242456"/>
    <w:rsid w:val="00242C5E"/>
    <w:rsid w:val="0024511F"/>
    <w:rsid w:val="0024615E"/>
    <w:rsid w:val="00246198"/>
    <w:rsid w:val="00246E64"/>
    <w:rsid w:val="00251EF4"/>
    <w:rsid w:val="002539EB"/>
    <w:rsid w:val="00256A90"/>
    <w:rsid w:val="00256F96"/>
    <w:rsid w:val="00262F3B"/>
    <w:rsid w:val="00267FF4"/>
    <w:rsid w:val="0027199A"/>
    <w:rsid w:val="00274762"/>
    <w:rsid w:val="00276F0D"/>
    <w:rsid w:val="002773BD"/>
    <w:rsid w:val="00284D1D"/>
    <w:rsid w:val="0029049E"/>
    <w:rsid w:val="002908F4"/>
    <w:rsid w:val="0029338A"/>
    <w:rsid w:val="002941F8"/>
    <w:rsid w:val="00294DA0"/>
    <w:rsid w:val="00295476"/>
    <w:rsid w:val="00297121"/>
    <w:rsid w:val="002974B5"/>
    <w:rsid w:val="002976AF"/>
    <w:rsid w:val="002B0E0D"/>
    <w:rsid w:val="002B0F0E"/>
    <w:rsid w:val="002B27B5"/>
    <w:rsid w:val="002B79E7"/>
    <w:rsid w:val="002C01FC"/>
    <w:rsid w:val="002C0F6C"/>
    <w:rsid w:val="002C20B8"/>
    <w:rsid w:val="002C7776"/>
    <w:rsid w:val="002D50D5"/>
    <w:rsid w:val="002D60E9"/>
    <w:rsid w:val="002E34B2"/>
    <w:rsid w:val="002E57AA"/>
    <w:rsid w:val="002E7FC3"/>
    <w:rsid w:val="002F0A3F"/>
    <w:rsid w:val="002F0ECA"/>
    <w:rsid w:val="002F3267"/>
    <w:rsid w:val="002F40F7"/>
    <w:rsid w:val="003045E0"/>
    <w:rsid w:val="00307852"/>
    <w:rsid w:val="00310FBD"/>
    <w:rsid w:val="0031481C"/>
    <w:rsid w:val="003155CC"/>
    <w:rsid w:val="00316D68"/>
    <w:rsid w:val="00320308"/>
    <w:rsid w:val="00320ADA"/>
    <w:rsid w:val="00321B35"/>
    <w:rsid w:val="00321F34"/>
    <w:rsid w:val="00323336"/>
    <w:rsid w:val="003322F6"/>
    <w:rsid w:val="0033609F"/>
    <w:rsid w:val="00340983"/>
    <w:rsid w:val="00344262"/>
    <w:rsid w:val="00344541"/>
    <w:rsid w:val="00345185"/>
    <w:rsid w:val="00346B62"/>
    <w:rsid w:val="00350997"/>
    <w:rsid w:val="00352C99"/>
    <w:rsid w:val="003548A3"/>
    <w:rsid w:val="00354D8D"/>
    <w:rsid w:val="00355308"/>
    <w:rsid w:val="0035737E"/>
    <w:rsid w:val="00357492"/>
    <w:rsid w:val="00360A44"/>
    <w:rsid w:val="00361FC7"/>
    <w:rsid w:val="00366AF1"/>
    <w:rsid w:val="0036761D"/>
    <w:rsid w:val="003709F1"/>
    <w:rsid w:val="003711FD"/>
    <w:rsid w:val="00373A9F"/>
    <w:rsid w:val="003800F1"/>
    <w:rsid w:val="003805E0"/>
    <w:rsid w:val="0038101F"/>
    <w:rsid w:val="00382488"/>
    <w:rsid w:val="003859EE"/>
    <w:rsid w:val="003861C8"/>
    <w:rsid w:val="0039502F"/>
    <w:rsid w:val="0039584C"/>
    <w:rsid w:val="003A0005"/>
    <w:rsid w:val="003A3482"/>
    <w:rsid w:val="003A62DE"/>
    <w:rsid w:val="003A69AB"/>
    <w:rsid w:val="003A6A9B"/>
    <w:rsid w:val="003B185C"/>
    <w:rsid w:val="003B3319"/>
    <w:rsid w:val="003B5A5C"/>
    <w:rsid w:val="003C1430"/>
    <w:rsid w:val="003C205B"/>
    <w:rsid w:val="003C47F1"/>
    <w:rsid w:val="003C546D"/>
    <w:rsid w:val="003C621B"/>
    <w:rsid w:val="003D25F2"/>
    <w:rsid w:val="003D554B"/>
    <w:rsid w:val="003D59C8"/>
    <w:rsid w:val="003D5CD5"/>
    <w:rsid w:val="003D65CD"/>
    <w:rsid w:val="003D6990"/>
    <w:rsid w:val="003D6DE7"/>
    <w:rsid w:val="003E1E9D"/>
    <w:rsid w:val="003E38E1"/>
    <w:rsid w:val="003E39E7"/>
    <w:rsid w:val="003E523F"/>
    <w:rsid w:val="003E7C33"/>
    <w:rsid w:val="003F0403"/>
    <w:rsid w:val="003F47E6"/>
    <w:rsid w:val="003F54CC"/>
    <w:rsid w:val="003F65E4"/>
    <w:rsid w:val="003F6B4F"/>
    <w:rsid w:val="00402140"/>
    <w:rsid w:val="0040345D"/>
    <w:rsid w:val="00404200"/>
    <w:rsid w:val="00405E58"/>
    <w:rsid w:val="0041051C"/>
    <w:rsid w:val="00413F0F"/>
    <w:rsid w:val="00415C3F"/>
    <w:rsid w:val="00416047"/>
    <w:rsid w:val="0041637D"/>
    <w:rsid w:val="00420309"/>
    <w:rsid w:val="004236CE"/>
    <w:rsid w:val="00425AF8"/>
    <w:rsid w:val="00426984"/>
    <w:rsid w:val="0043039B"/>
    <w:rsid w:val="0043087D"/>
    <w:rsid w:val="00431D78"/>
    <w:rsid w:val="00432C20"/>
    <w:rsid w:val="00432D0C"/>
    <w:rsid w:val="004346EC"/>
    <w:rsid w:val="0043590A"/>
    <w:rsid w:val="00437178"/>
    <w:rsid w:val="00442E6F"/>
    <w:rsid w:val="00443EB1"/>
    <w:rsid w:val="00452FDB"/>
    <w:rsid w:val="00456BBB"/>
    <w:rsid w:val="004574DE"/>
    <w:rsid w:val="00461185"/>
    <w:rsid w:val="0046191A"/>
    <w:rsid w:val="00464C96"/>
    <w:rsid w:val="004667C4"/>
    <w:rsid w:val="00466D18"/>
    <w:rsid w:val="00470183"/>
    <w:rsid w:val="00470420"/>
    <w:rsid w:val="00470770"/>
    <w:rsid w:val="00472C93"/>
    <w:rsid w:val="0047432C"/>
    <w:rsid w:val="00474ED2"/>
    <w:rsid w:val="00480544"/>
    <w:rsid w:val="00480860"/>
    <w:rsid w:val="0048238F"/>
    <w:rsid w:val="00485652"/>
    <w:rsid w:val="00485C3A"/>
    <w:rsid w:val="00490964"/>
    <w:rsid w:val="00490D66"/>
    <w:rsid w:val="00490F39"/>
    <w:rsid w:val="004910F3"/>
    <w:rsid w:val="00494E21"/>
    <w:rsid w:val="004A18B3"/>
    <w:rsid w:val="004A64ED"/>
    <w:rsid w:val="004A65E2"/>
    <w:rsid w:val="004A7040"/>
    <w:rsid w:val="004A7E3A"/>
    <w:rsid w:val="004B36B2"/>
    <w:rsid w:val="004B5F70"/>
    <w:rsid w:val="004B6DD8"/>
    <w:rsid w:val="004C07A6"/>
    <w:rsid w:val="004C0F8D"/>
    <w:rsid w:val="004C1EFE"/>
    <w:rsid w:val="004C4AFC"/>
    <w:rsid w:val="004C7380"/>
    <w:rsid w:val="004D57DC"/>
    <w:rsid w:val="004D7113"/>
    <w:rsid w:val="004D7C94"/>
    <w:rsid w:val="004F1D50"/>
    <w:rsid w:val="004F29BB"/>
    <w:rsid w:val="004F6716"/>
    <w:rsid w:val="004F7B80"/>
    <w:rsid w:val="00500044"/>
    <w:rsid w:val="00500D70"/>
    <w:rsid w:val="00510518"/>
    <w:rsid w:val="00512ED6"/>
    <w:rsid w:val="005157B2"/>
    <w:rsid w:val="00515F68"/>
    <w:rsid w:val="00517637"/>
    <w:rsid w:val="00517825"/>
    <w:rsid w:val="00523D11"/>
    <w:rsid w:val="00524E1F"/>
    <w:rsid w:val="005276DF"/>
    <w:rsid w:val="005278B6"/>
    <w:rsid w:val="005333D4"/>
    <w:rsid w:val="0053376E"/>
    <w:rsid w:val="00533799"/>
    <w:rsid w:val="00534050"/>
    <w:rsid w:val="00534E0D"/>
    <w:rsid w:val="0053713F"/>
    <w:rsid w:val="0054199B"/>
    <w:rsid w:val="00541E17"/>
    <w:rsid w:val="00541F32"/>
    <w:rsid w:val="00542EFF"/>
    <w:rsid w:val="00543474"/>
    <w:rsid w:val="00543764"/>
    <w:rsid w:val="00554BE7"/>
    <w:rsid w:val="0056097C"/>
    <w:rsid w:val="00560A6B"/>
    <w:rsid w:val="00560FAB"/>
    <w:rsid w:val="00564983"/>
    <w:rsid w:val="005649B7"/>
    <w:rsid w:val="0056516C"/>
    <w:rsid w:val="00566E96"/>
    <w:rsid w:val="00567065"/>
    <w:rsid w:val="005672EE"/>
    <w:rsid w:val="00570070"/>
    <w:rsid w:val="00571735"/>
    <w:rsid w:val="0057329D"/>
    <w:rsid w:val="00574DBD"/>
    <w:rsid w:val="005751DF"/>
    <w:rsid w:val="00577327"/>
    <w:rsid w:val="005775C2"/>
    <w:rsid w:val="00580F63"/>
    <w:rsid w:val="00585318"/>
    <w:rsid w:val="00585C70"/>
    <w:rsid w:val="00586974"/>
    <w:rsid w:val="00586BF8"/>
    <w:rsid w:val="00590589"/>
    <w:rsid w:val="00592D4E"/>
    <w:rsid w:val="0059369D"/>
    <w:rsid w:val="00596AF8"/>
    <w:rsid w:val="005A01C6"/>
    <w:rsid w:val="005A216C"/>
    <w:rsid w:val="005A4712"/>
    <w:rsid w:val="005A49F0"/>
    <w:rsid w:val="005A751B"/>
    <w:rsid w:val="005B28C0"/>
    <w:rsid w:val="005B6CC9"/>
    <w:rsid w:val="005B7432"/>
    <w:rsid w:val="005C3F5B"/>
    <w:rsid w:val="005C5620"/>
    <w:rsid w:val="005C7DAA"/>
    <w:rsid w:val="005D1087"/>
    <w:rsid w:val="005D43CC"/>
    <w:rsid w:val="005D46B5"/>
    <w:rsid w:val="005D4D2F"/>
    <w:rsid w:val="005D762F"/>
    <w:rsid w:val="005E13BD"/>
    <w:rsid w:val="005E1716"/>
    <w:rsid w:val="005E1883"/>
    <w:rsid w:val="005E29BC"/>
    <w:rsid w:val="005E5540"/>
    <w:rsid w:val="005E71D1"/>
    <w:rsid w:val="005F488E"/>
    <w:rsid w:val="005F4FCF"/>
    <w:rsid w:val="005F63D9"/>
    <w:rsid w:val="00603815"/>
    <w:rsid w:val="0060501C"/>
    <w:rsid w:val="00607A4C"/>
    <w:rsid w:val="0061044A"/>
    <w:rsid w:val="00611298"/>
    <w:rsid w:val="006118BB"/>
    <w:rsid w:val="00611A46"/>
    <w:rsid w:val="00614AC7"/>
    <w:rsid w:val="00614ED4"/>
    <w:rsid w:val="00615293"/>
    <w:rsid w:val="00616F71"/>
    <w:rsid w:val="00617DF9"/>
    <w:rsid w:val="006201FE"/>
    <w:rsid w:val="006241AB"/>
    <w:rsid w:val="006249F4"/>
    <w:rsid w:val="00624E06"/>
    <w:rsid w:val="00625D31"/>
    <w:rsid w:val="00625D3B"/>
    <w:rsid w:val="006277C5"/>
    <w:rsid w:val="00631752"/>
    <w:rsid w:val="00631B5C"/>
    <w:rsid w:val="006321BD"/>
    <w:rsid w:val="00633014"/>
    <w:rsid w:val="006330FD"/>
    <w:rsid w:val="0063388F"/>
    <w:rsid w:val="0063647B"/>
    <w:rsid w:val="006377B5"/>
    <w:rsid w:val="00641F71"/>
    <w:rsid w:val="00643820"/>
    <w:rsid w:val="0064488B"/>
    <w:rsid w:val="006450F3"/>
    <w:rsid w:val="00646FDC"/>
    <w:rsid w:val="00647156"/>
    <w:rsid w:val="00647425"/>
    <w:rsid w:val="0065042F"/>
    <w:rsid w:val="00651C4B"/>
    <w:rsid w:val="006528B0"/>
    <w:rsid w:val="00653106"/>
    <w:rsid w:val="00654BF6"/>
    <w:rsid w:val="00655496"/>
    <w:rsid w:val="006617AF"/>
    <w:rsid w:val="00663449"/>
    <w:rsid w:val="006678CF"/>
    <w:rsid w:val="006701B6"/>
    <w:rsid w:val="00674BE3"/>
    <w:rsid w:val="00675B94"/>
    <w:rsid w:val="00677112"/>
    <w:rsid w:val="00680BDC"/>
    <w:rsid w:val="00680EE0"/>
    <w:rsid w:val="0068162F"/>
    <w:rsid w:val="0068427B"/>
    <w:rsid w:val="006844CE"/>
    <w:rsid w:val="006864F1"/>
    <w:rsid w:val="0068696B"/>
    <w:rsid w:val="0069015C"/>
    <w:rsid w:val="00692D61"/>
    <w:rsid w:val="0069363E"/>
    <w:rsid w:val="0069533E"/>
    <w:rsid w:val="00695DD0"/>
    <w:rsid w:val="00695E3B"/>
    <w:rsid w:val="00695FAF"/>
    <w:rsid w:val="006A08D2"/>
    <w:rsid w:val="006A42E7"/>
    <w:rsid w:val="006A538D"/>
    <w:rsid w:val="006A5EDD"/>
    <w:rsid w:val="006A6F70"/>
    <w:rsid w:val="006B1BE3"/>
    <w:rsid w:val="006B33D5"/>
    <w:rsid w:val="006B37AA"/>
    <w:rsid w:val="006B44C0"/>
    <w:rsid w:val="006B4FC3"/>
    <w:rsid w:val="006B5857"/>
    <w:rsid w:val="006B5E77"/>
    <w:rsid w:val="006B7619"/>
    <w:rsid w:val="006C2BCB"/>
    <w:rsid w:val="006C4771"/>
    <w:rsid w:val="006C6D93"/>
    <w:rsid w:val="006C7B20"/>
    <w:rsid w:val="006D092E"/>
    <w:rsid w:val="006D12D0"/>
    <w:rsid w:val="006D1DDB"/>
    <w:rsid w:val="006D2370"/>
    <w:rsid w:val="006D5277"/>
    <w:rsid w:val="006D7905"/>
    <w:rsid w:val="006D7BDA"/>
    <w:rsid w:val="006E0B3D"/>
    <w:rsid w:val="006E1FA8"/>
    <w:rsid w:val="006E2885"/>
    <w:rsid w:val="006F1000"/>
    <w:rsid w:val="006F114B"/>
    <w:rsid w:val="006F4A11"/>
    <w:rsid w:val="006F7639"/>
    <w:rsid w:val="00700E7C"/>
    <w:rsid w:val="0071078F"/>
    <w:rsid w:val="007112BB"/>
    <w:rsid w:val="007149A6"/>
    <w:rsid w:val="00715127"/>
    <w:rsid w:val="00720524"/>
    <w:rsid w:val="0072133A"/>
    <w:rsid w:val="007224E4"/>
    <w:rsid w:val="00722743"/>
    <w:rsid w:val="007227C8"/>
    <w:rsid w:val="00722DE5"/>
    <w:rsid w:val="00724A1B"/>
    <w:rsid w:val="00725CD9"/>
    <w:rsid w:val="00733AF3"/>
    <w:rsid w:val="00733E3D"/>
    <w:rsid w:val="0073477C"/>
    <w:rsid w:val="0073573C"/>
    <w:rsid w:val="00735B7A"/>
    <w:rsid w:val="00740D5D"/>
    <w:rsid w:val="007414D7"/>
    <w:rsid w:val="007475D7"/>
    <w:rsid w:val="0075025F"/>
    <w:rsid w:val="00750604"/>
    <w:rsid w:val="007525B5"/>
    <w:rsid w:val="0075296F"/>
    <w:rsid w:val="00753D5C"/>
    <w:rsid w:val="00754B13"/>
    <w:rsid w:val="007574ED"/>
    <w:rsid w:val="007609C0"/>
    <w:rsid w:val="00764EF7"/>
    <w:rsid w:val="007671FB"/>
    <w:rsid w:val="00773374"/>
    <w:rsid w:val="007749DA"/>
    <w:rsid w:val="00777EC6"/>
    <w:rsid w:val="00780C61"/>
    <w:rsid w:val="0078175F"/>
    <w:rsid w:val="00782D7B"/>
    <w:rsid w:val="00783232"/>
    <w:rsid w:val="0079125B"/>
    <w:rsid w:val="00791B6D"/>
    <w:rsid w:val="00792222"/>
    <w:rsid w:val="00792A5F"/>
    <w:rsid w:val="00792EAE"/>
    <w:rsid w:val="0079699A"/>
    <w:rsid w:val="00796DB4"/>
    <w:rsid w:val="007973D7"/>
    <w:rsid w:val="007A1938"/>
    <w:rsid w:val="007A1EC2"/>
    <w:rsid w:val="007A34E6"/>
    <w:rsid w:val="007A4D90"/>
    <w:rsid w:val="007A532D"/>
    <w:rsid w:val="007A5F69"/>
    <w:rsid w:val="007B0256"/>
    <w:rsid w:val="007B057D"/>
    <w:rsid w:val="007B066B"/>
    <w:rsid w:val="007B06C8"/>
    <w:rsid w:val="007B07C2"/>
    <w:rsid w:val="007B2823"/>
    <w:rsid w:val="007B2B9B"/>
    <w:rsid w:val="007B3708"/>
    <w:rsid w:val="007B4929"/>
    <w:rsid w:val="007B577D"/>
    <w:rsid w:val="007B6BB1"/>
    <w:rsid w:val="007B7406"/>
    <w:rsid w:val="007C12D2"/>
    <w:rsid w:val="007C4121"/>
    <w:rsid w:val="007C47B3"/>
    <w:rsid w:val="007D0201"/>
    <w:rsid w:val="007D07AA"/>
    <w:rsid w:val="007D07CA"/>
    <w:rsid w:val="007D27E2"/>
    <w:rsid w:val="007D4178"/>
    <w:rsid w:val="007D6080"/>
    <w:rsid w:val="007D70AF"/>
    <w:rsid w:val="007E1736"/>
    <w:rsid w:val="007E6E51"/>
    <w:rsid w:val="007F19FF"/>
    <w:rsid w:val="007F1E24"/>
    <w:rsid w:val="007F3DE5"/>
    <w:rsid w:val="007F6994"/>
    <w:rsid w:val="00802596"/>
    <w:rsid w:val="00802C0D"/>
    <w:rsid w:val="00803402"/>
    <w:rsid w:val="008050DE"/>
    <w:rsid w:val="00805800"/>
    <w:rsid w:val="0080582F"/>
    <w:rsid w:val="00805AAB"/>
    <w:rsid w:val="00805C0E"/>
    <w:rsid w:val="00805E39"/>
    <w:rsid w:val="008139A6"/>
    <w:rsid w:val="0081478C"/>
    <w:rsid w:val="00816852"/>
    <w:rsid w:val="00817EEA"/>
    <w:rsid w:val="008211F2"/>
    <w:rsid w:val="00821CE9"/>
    <w:rsid w:val="0082304A"/>
    <w:rsid w:val="00823EB4"/>
    <w:rsid w:val="00826B59"/>
    <w:rsid w:val="00826CE7"/>
    <w:rsid w:val="00826EC8"/>
    <w:rsid w:val="00830916"/>
    <w:rsid w:val="008309C0"/>
    <w:rsid w:val="00834D8A"/>
    <w:rsid w:val="008350B2"/>
    <w:rsid w:val="008352D9"/>
    <w:rsid w:val="008354E3"/>
    <w:rsid w:val="008407DA"/>
    <w:rsid w:val="00842875"/>
    <w:rsid w:val="008434E7"/>
    <w:rsid w:val="00843A0D"/>
    <w:rsid w:val="00845575"/>
    <w:rsid w:val="00847B37"/>
    <w:rsid w:val="0085095B"/>
    <w:rsid w:val="00851AEB"/>
    <w:rsid w:val="00852FAC"/>
    <w:rsid w:val="00853A5C"/>
    <w:rsid w:val="00856A01"/>
    <w:rsid w:val="00856B36"/>
    <w:rsid w:val="00857BB6"/>
    <w:rsid w:val="0086055A"/>
    <w:rsid w:val="00861D63"/>
    <w:rsid w:val="0086599A"/>
    <w:rsid w:val="00872C89"/>
    <w:rsid w:val="00872CD3"/>
    <w:rsid w:val="008774D0"/>
    <w:rsid w:val="00877C30"/>
    <w:rsid w:val="00882B1C"/>
    <w:rsid w:val="0088751B"/>
    <w:rsid w:val="0089024A"/>
    <w:rsid w:val="00890AE3"/>
    <w:rsid w:val="00890BF7"/>
    <w:rsid w:val="00894B8B"/>
    <w:rsid w:val="008951CE"/>
    <w:rsid w:val="00896EE6"/>
    <w:rsid w:val="008A0189"/>
    <w:rsid w:val="008A134D"/>
    <w:rsid w:val="008A65E9"/>
    <w:rsid w:val="008A75FF"/>
    <w:rsid w:val="008B1046"/>
    <w:rsid w:val="008B3233"/>
    <w:rsid w:val="008B613D"/>
    <w:rsid w:val="008B66F5"/>
    <w:rsid w:val="008B6B88"/>
    <w:rsid w:val="008C2EE2"/>
    <w:rsid w:val="008C4157"/>
    <w:rsid w:val="008D0498"/>
    <w:rsid w:val="008D1404"/>
    <w:rsid w:val="008D26BE"/>
    <w:rsid w:val="008D4B19"/>
    <w:rsid w:val="008D7C0B"/>
    <w:rsid w:val="008D7F2C"/>
    <w:rsid w:val="008E1832"/>
    <w:rsid w:val="008E1A83"/>
    <w:rsid w:val="008E3344"/>
    <w:rsid w:val="008E3AB8"/>
    <w:rsid w:val="008E6364"/>
    <w:rsid w:val="008E7C06"/>
    <w:rsid w:val="008F03B8"/>
    <w:rsid w:val="008F0709"/>
    <w:rsid w:val="008F3ECB"/>
    <w:rsid w:val="008F4BC5"/>
    <w:rsid w:val="008F5376"/>
    <w:rsid w:val="008F66C8"/>
    <w:rsid w:val="008F6F1F"/>
    <w:rsid w:val="008F79BF"/>
    <w:rsid w:val="009005CD"/>
    <w:rsid w:val="0090342A"/>
    <w:rsid w:val="00916EC8"/>
    <w:rsid w:val="00917EBB"/>
    <w:rsid w:val="00924793"/>
    <w:rsid w:val="00927E45"/>
    <w:rsid w:val="00930829"/>
    <w:rsid w:val="00941B6C"/>
    <w:rsid w:val="00942AD2"/>
    <w:rsid w:val="00942FFD"/>
    <w:rsid w:val="00943A8A"/>
    <w:rsid w:val="00943F5C"/>
    <w:rsid w:val="00951DC1"/>
    <w:rsid w:val="00955482"/>
    <w:rsid w:val="00957619"/>
    <w:rsid w:val="009577D3"/>
    <w:rsid w:val="00960844"/>
    <w:rsid w:val="009626DE"/>
    <w:rsid w:val="00963BD7"/>
    <w:rsid w:val="00963DF8"/>
    <w:rsid w:val="009665AB"/>
    <w:rsid w:val="00970E29"/>
    <w:rsid w:val="00971042"/>
    <w:rsid w:val="009769E7"/>
    <w:rsid w:val="00977FE7"/>
    <w:rsid w:val="00982229"/>
    <w:rsid w:val="009827D3"/>
    <w:rsid w:val="00982A20"/>
    <w:rsid w:val="00990254"/>
    <w:rsid w:val="00991994"/>
    <w:rsid w:val="00997529"/>
    <w:rsid w:val="009A29FD"/>
    <w:rsid w:val="009A3E49"/>
    <w:rsid w:val="009A53EA"/>
    <w:rsid w:val="009A7358"/>
    <w:rsid w:val="009B0BC1"/>
    <w:rsid w:val="009B21C3"/>
    <w:rsid w:val="009B340C"/>
    <w:rsid w:val="009B7FA1"/>
    <w:rsid w:val="009C2244"/>
    <w:rsid w:val="009C459D"/>
    <w:rsid w:val="009C5A5B"/>
    <w:rsid w:val="009D140D"/>
    <w:rsid w:val="009D406D"/>
    <w:rsid w:val="009D489D"/>
    <w:rsid w:val="009D6A3C"/>
    <w:rsid w:val="009D6ECC"/>
    <w:rsid w:val="009D7A1E"/>
    <w:rsid w:val="009E171A"/>
    <w:rsid w:val="009E4A3C"/>
    <w:rsid w:val="009E540C"/>
    <w:rsid w:val="009F0973"/>
    <w:rsid w:val="009F0CC3"/>
    <w:rsid w:val="009F2F97"/>
    <w:rsid w:val="00A02992"/>
    <w:rsid w:val="00A02FBD"/>
    <w:rsid w:val="00A0360D"/>
    <w:rsid w:val="00A041AE"/>
    <w:rsid w:val="00A06401"/>
    <w:rsid w:val="00A06AD2"/>
    <w:rsid w:val="00A113C7"/>
    <w:rsid w:val="00A14021"/>
    <w:rsid w:val="00A149ED"/>
    <w:rsid w:val="00A17998"/>
    <w:rsid w:val="00A23090"/>
    <w:rsid w:val="00A25A18"/>
    <w:rsid w:val="00A305A0"/>
    <w:rsid w:val="00A31C39"/>
    <w:rsid w:val="00A31D38"/>
    <w:rsid w:val="00A31E88"/>
    <w:rsid w:val="00A3313D"/>
    <w:rsid w:val="00A4045E"/>
    <w:rsid w:val="00A44305"/>
    <w:rsid w:val="00A45EA8"/>
    <w:rsid w:val="00A45F8B"/>
    <w:rsid w:val="00A469E1"/>
    <w:rsid w:val="00A47CD7"/>
    <w:rsid w:val="00A50DC5"/>
    <w:rsid w:val="00A51058"/>
    <w:rsid w:val="00A52367"/>
    <w:rsid w:val="00A55509"/>
    <w:rsid w:val="00A56230"/>
    <w:rsid w:val="00A57C14"/>
    <w:rsid w:val="00A605F0"/>
    <w:rsid w:val="00A62877"/>
    <w:rsid w:val="00A6602B"/>
    <w:rsid w:val="00A71F58"/>
    <w:rsid w:val="00A777B4"/>
    <w:rsid w:val="00A85049"/>
    <w:rsid w:val="00A85B5D"/>
    <w:rsid w:val="00A86591"/>
    <w:rsid w:val="00A9035E"/>
    <w:rsid w:val="00A91AE8"/>
    <w:rsid w:val="00AA0EE5"/>
    <w:rsid w:val="00AA2A78"/>
    <w:rsid w:val="00AA2F34"/>
    <w:rsid w:val="00AA411F"/>
    <w:rsid w:val="00AA7C3D"/>
    <w:rsid w:val="00AA7FBE"/>
    <w:rsid w:val="00AB016C"/>
    <w:rsid w:val="00AB1201"/>
    <w:rsid w:val="00AB2535"/>
    <w:rsid w:val="00AB6DA0"/>
    <w:rsid w:val="00AC1C74"/>
    <w:rsid w:val="00AC227B"/>
    <w:rsid w:val="00AC48FA"/>
    <w:rsid w:val="00AC6046"/>
    <w:rsid w:val="00AD2481"/>
    <w:rsid w:val="00AD2E06"/>
    <w:rsid w:val="00AD4634"/>
    <w:rsid w:val="00AD57A0"/>
    <w:rsid w:val="00AD600F"/>
    <w:rsid w:val="00AE1F36"/>
    <w:rsid w:val="00AE5F27"/>
    <w:rsid w:val="00AF187D"/>
    <w:rsid w:val="00AF60B8"/>
    <w:rsid w:val="00B016D3"/>
    <w:rsid w:val="00B03246"/>
    <w:rsid w:val="00B03CB4"/>
    <w:rsid w:val="00B03E52"/>
    <w:rsid w:val="00B054B5"/>
    <w:rsid w:val="00B13B4F"/>
    <w:rsid w:val="00B154B8"/>
    <w:rsid w:val="00B20193"/>
    <w:rsid w:val="00B20567"/>
    <w:rsid w:val="00B21D64"/>
    <w:rsid w:val="00B229EF"/>
    <w:rsid w:val="00B235A7"/>
    <w:rsid w:val="00B23B93"/>
    <w:rsid w:val="00B272E7"/>
    <w:rsid w:val="00B3140F"/>
    <w:rsid w:val="00B3146C"/>
    <w:rsid w:val="00B3223A"/>
    <w:rsid w:val="00B3356C"/>
    <w:rsid w:val="00B35207"/>
    <w:rsid w:val="00B36306"/>
    <w:rsid w:val="00B37AB5"/>
    <w:rsid w:val="00B37E45"/>
    <w:rsid w:val="00B4174E"/>
    <w:rsid w:val="00B41C84"/>
    <w:rsid w:val="00B4390B"/>
    <w:rsid w:val="00B43BDD"/>
    <w:rsid w:val="00B46C67"/>
    <w:rsid w:val="00B47689"/>
    <w:rsid w:val="00B50D7C"/>
    <w:rsid w:val="00B526F4"/>
    <w:rsid w:val="00B544ED"/>
    <w:rsid w:val="00B55F55"/>
    <w:rsid w:val="00B575EC"/>
    <w:rsid w:val="00B6083A"/>
    <w:rsid w:val="00B623F8"/>
    <w:rsid w:val="00B65199"/>
    <w:rsid w:val="00B709D4"/>
    <w:rsid w:val="00B70D7C"/>
    <w:rsid w:val="00B723CE"/>
    <w:rsid w:val="00B729F0"/>
    <w:rsid w:val="00B74AD4"/>
    <w:rsid w:val="00B7597B"/>
    <w:rsid w:val="00B75EDA"/>
    <w:rsid w:val="00B81D1C"/>
    <w:rsid w:val="00B826CB"/>
    <w:rsid w:val="00B8363B"/>
    <w:rsid w:val="00B83879"/>
    <w:rsid w:val="00B8410D"/>
    <w:rsid w:val="00B85AE7"/>
    <w:rsid w:val="00B868FB"/>
    <w:rsid w:val="00B86AC5"/>
    <w:rsid w:val="00B9047A"/>
    <w:rsid w:val="00B90670"/>
    <w:rsid w:val="00B90BFD"/>
    <w:rsid w:val="00B95D6F"/>
    <w:rsid w:val="00B971B7"/>
    <w:rsid w:val="00B97A9A"/>
    <w:rsid w:val="00BA0A07"/>
    <w:rsid w:val="00BA316E"/>
    <w:rsid w:val="00BA58FA"/>
    <w:rsid w:val="00BA5977"/>
    <w:rsid w:val="00BA6B50"/>
    <w:rsid w:val="00BA7336"/>
    <w:rsid w:val="00BB1776"/>
    <w:rsid w:val="00BB30C7"/>
    <w:rsid w:val="00BB5531"/>
    <w:rsid w:val="00BB75BE"/>
    <w:rsid w:val="00BB76B0"/>
    <w:rsid w:val="00BB7B23"/>
    <w:rsid w:val="00BB7F70"/>
    <w:rsid w:val="00BC2C8E"/>
    <w:rsid w:val="00BC7E0D"/>
    <w:rsid w:val="00BE2C85"/>
    <w:rsid w:val="00BE53CC"/>
    <w:rsid w:val="00BE7E15"/>
    <w:rsid w:val="00BF062F"/>
    <w:rsid w:val="00BF2481"/>
    <w:rsid w:val="00BF3055"/>
    <w:rsid w:val="00BF3A2C"/>
    <w:rsid w:val="00C000BD"/>
    <w:rsid w:val="00C02271"/>
    <w:rsid w:val="00C0443B"/>
    <w:rsid w:val="00C05DFD"/>
    <w:rsid w:val="00C068F2"/>
    <w:rsid w:val="00C06BA4"/>
    <w:rsid w:val="00C107D8"/>
    <w:rsid w:val="00C10C89"/>
    <w:rsid w:val="00C11901"/>
    <w:rsid w:val="00C14F45"/>
    <w:rsid w:val="00C150DE"/>
    <w:rsid w:val="00C166E4"/>
    <w:rsid w:val="00C17BED"/>
    <w:rsid w:val="00C22028"/>
    <w:rsid w:val="00C22471"/>
    <w:rsid w:val="00C245F5"/>
    <w:rsid w:val="00C31117"/>
    <w:rsid w:val="00C32CE4"/>
    <w:rsid w:val="00C3348E"/>
    <w:rsid w:val="00C366E5"/>
    <w:rsid w:val="00C417DA"/>
    <w:rsid w:val="00C42DAB"/>
    <w:rsid w:val="00C43755"/>
    <w:rsid w:val="00C43A24"/>
    <w:rsid w:val="00C43DEB"/>
    <w:rsid w:val="00C44F18"/>
    <w:rsid w:val="00C45C7D"/>
    <w:rsid w:val="00C467A6"/>
    <w:rsid w:val="00C47E93"/>
    <w:rsid w:val="00C503D2"/>
    <w:rsid w:val="00C55DE6"/>
    <w:rsid w:val="00C650A6"/>
    <w:rsid w:val="00C71DBC"/>
    <w:rsid w:val="00C7206A"/>
    <w:rsid w:val="00C73166"/>
    <w:rsid w:val="00C732A8"/>
    <w:rsid w:val="00C75105"/>
    <w:rsid w:val="00C760D6"/>
    <w:rsid w:val="00C77DC7"/>
    <w:rsid w:val="00C80025"/>
    <w:rsid w:val="00C80166"/>
    <w:rsid w:val="00C8172B"/>
    <w:rsid w:val="00C81BFC"/>
    <w:rsid w:val="00C8373B"/>
    <w:rsid w:val="00C83748"/>
    <w:rsid w:val="00C842D4"/>
    <w:rsid w:val="00C86B3D"/>
    <w:rsid w:val="00C900B1"/>
    <w:rsid w:val="00C90BC9"/>
    <w:rsid w:val="00C91283"/>
    <w:rsid w:val="00C923E9"/>
    <w:rsid w:val="00C95D0C"/>
    <w:rsid w:val="00CA0FF9"/>
    <w:rsid w:val="00CA134E"/>
    <w:rsid w:val="00CA15AB"/>
    <w:rsid w:val="00CA18BC"/>
    <w:rsid w:val="00CA3331"/>
    <w:rsid w:val="00CA3445"/>
    <w:rsid w:val="00CA3D61"/>
    <w:rsid w:val="00CA6DFE"/>
    <w:rsid w:val="00CA7658"/>
    <w:rsid w:val="00CB1FC5"/>
    <w:rsid w:val="00CB3A76"/>
    <w:rsid w:val="00CC04A2"/>
    <w:rsid w:val="00CC0849"/>
    <w:rsid w:val="00CC148C"/>
    <w:rsid w:val="00CC1B46"/>
    <w:rsid w:val="00CC35E1"/>
    <w:rsid w:val="00CC4934"/>
    <w:rsid w:val="00CC594F"/>
    <w:rsid w:val="00CD3212"/>
    <w:rsid w:val="00CD3F1B"/>
    <w:rsid w:val="00CD44DA"/>
    <w:rsid w:val="00CD6478"/>
    <w:rsid w:val="00CF034F"/>
    <w:rsid w:val="00CF1CCA"/>
    <w:rsid w:val="00CF2710"/>
    <w:rsid w:val="00CF2DE1"/>
    <w:rsid w:val="00CF55A4"/>
    <w:rsid w:val="00CF761A"/>
    <w:rsid w:val="00D0238E"/>
    <w:rsid w:val="00D023D4"/>
    <w:rsid w:val="00D040DF"/>
    <w:rsid w:val="00D041C8"/>
    <w:rsid w:val="00D04CCC"/>
    <w:rsid w:val="00D1225E"/>
    <w:rsid w:val="00D12718"/>
    <w:rsid w:val="00D14E5E"/>
    <w:rsid w:val="00D1662F"/>
    <w:rsid w:val="00D20360"/>
    <w:rsid w:val="00D20ADC"/>
    <w:rsid w:val="00D20E24"/>
    <w:rsid w:val="00D24E59"/>
    <w:rsid w:val="00D27F98"/>
    <w:rsid w:val="00D31997"/>
    <w:rsid w:val="00D33014"/>
    <w:rsid w:val="00D33B61"/>
    <w:rsid w:val="00D33DEA"/>
    <w:rsid w:val="00D34914"/>
    <w:rsid w:val="00D36E48"/>
    <w:rsid w:val="00D41F9C"/>
    <w:rsid w:val="00D4325F"/>
    <w:rsid w:val="00D455DC"/>
    <w:rsid w:val="00D45C79"/>
    <w:rsid w:val="00D46376"/>
    <w:rsid w:val="00D47F06"/>
    <w:rsid w:val="00D506A2"/>
    <w:rsid w:val="00D525B6"/>
    <w:rsid w:val="00D538F9"/>
    <w:rsid w:val="00D54B49"/>
    <w:rsid w:val="00D56106"/>
    <w:rsid w:val="00D56231"/>
    <w:rsid w:val="00D57FA5"/>
    <w:rsid w:val="00D6100C"/>
    <w:rsid w:val="00D618FA"/>
    <w:rsid w:val="00D62B8D"/>
    <w:rsid w:val="00D641DF"/>
    <w:rsid w:val="00D701FE"/>
    <w:rsid w:val="00D7086D"/>
    <w:rsid w:val="00D728DA"/>
    <w:rsid w:val="00D7515D"/>
    <w:rsid w:val="00D75629"/>
    <w:rsid w:val="00D77363"/>
    <w:rsid w:val="00D825F6"/>
    <w:rsid w:val="00D85595"/>
    <w:rsid w:val="00D86F39"/>
    <w:rsid w:val="00D86F44"/>
    <w:rsid w:val="00D90A5F"/>
    <w:rsid w:val="00D90AF1"/>
    <w:rsid w:val="00D92E74"/>
    <w:rsid w:val="00D949A8"/>
    <w:rsid w:val="00D96538"/>
    <w:rsid w:val="00DA320D"/>
    <w:rsid w:val="00DA4323"/>
    <w:rsid w:val="00DA4BB9"/>
    <w:rsid w:val="00DA50A2"/>
    <w:rsid w:val="00DA6295"/>
    <w:rsid w:val="00DB252D"/>
    <w:rsid w:val="00DB5158"/>
    <w:rsid w:val="00DC04F9"/>
    <w:rsid w:val="00DC05F4"/>
    <w:rsid w:val="00DC2DA2"/>
    <w:rsid w:val="00DC33C3"/>
    <w:rsid w:val="00DC4382"/>
    <w:rsid w:val="00DC4A8D"/>
    <w:rsid w:val="00DC5FD0"/>
    <w:rsid w:val="00DC6253"/>
    <w:rsid w:val="00DD0935"/>
    <w:rsid w:val="00DD1736"/>
    <w:rsid w:val="00DE13E9"/>
    <w:rsid w:val="00DE325F"/>
    <w:rsid w:val="00DE412E"/>
    <w:rsid w:val="00DE415D"/>
    <w:rsid w:val="00DE5DCD"/>
    <w:rsid w:val="00DF0CC8"/>
    <w:rsid w:val="00DF291A"/>
    <w:rsid w:val="00DF4927"/>
    <w:rsid w:val="00DF52C9"/>
    <w:rsid w:val="00E004DC"/>
    <w:rsid w:val="00E0098A"/>
    <w:rsid w:val="00E01414"/>
    <w:rsid w:val="00E03139"/>
    <w:rsid w:val="00E04ABD"/>
    <w:rsid w:val="00E06A99"/>
    <w:rsid w:val="00E06EF5"/>
    <w:rsid w:val="00E072D2"/>
    <w:rsid w:val="00E07DB0"/>
    <w:rsid w:val="00E112F3"/>
    <w:rsid w:val="00E121F7"/>
    <w:rsid w:val="00E129A9"/>
    <w:rsid w:val="00E14962"/>
    <w:rsid w:val="00E160AC"/>
    <w:rsid w:val="00E160BA"/>
    <w:rsid w:val="00E16A48"/>
    <w:rsid w:val="00E24066"/>
    <w:rsid w:val="00E2494A"/>
    <w:rsid w:val="00E266A6"/>
    <w:rsid w:val="00E26B3D"/>
    <w:rsid w:val="00E2782D"/>
    <w:rsid w:val="00E27A76"/>
    <w:rsid w:val="00E306F3"/>
    <w:rsid w:val="00E30D90"/>
    <w:rsid w:val="00E3251A"/>
    <w:rsid w:val="00E34DC1"/>
    <w:rsid w:val="00E35472"/>
    <w:rsid w:val="00E35D10"/>
    <w:rsid w:val="00E4230A"/>
    <w:rsid w:val="00E42B79"/>
    <w:rsid w:val="00E42DF5"/>
    <w:rsid w:val="00E42EEC"/>
    <w:rsid w:val="00E43B12"/>
    <w:rsid w:val="00E459F8"/>
    <w:rsid w:val="00E462C9"/>
    <w:rsid w:val="00E46A21"/>
    <w:rsid w:val="00E4759B"/>
    <w:rsid w:val="00E51021"/>
    <w:rsid w:val="00E555A5"/>
    <w:rsid w:val="00E60FAF"/>
    <w:rsid w:val="00E61DC2"/>
    <w:rsid w:val="00E643C6"/>
    <w:rsid w:val="00E64472"/>
    <w:rsid w:val="00E72F61"/>
    <w:rsid w:val="00E72F7B"/>
    <w:rsid w:val="00E73464"/>
    <w:rsid w:val="00E74E60"/>
    <w:rsid w:val="00E76A96"/>
    <w:rsid w:val="00E7796C"/>
    <w:rsid w:val="00E80781"/>
    <w:rsid w:val="00E80B0D"/>
    <w:rsid w:val="00E84EFA"/>
    <w:rsid w:val="00E84FDF"/>
    <w:rsid w:val="00E90D0A"/>
    <w:rsid w:val="00E9322C"/>
    <w:rsid w:val="00E93581"/>
    <w:rsid w:val="00E94223"/>
    <w:rsid w:val="00E9549D"/>
    <w:rsid w:val="00E958B3"/>
    <w:rsid w:val="00E9617A"/>
    <w:rsid w:val="00EA052E"/>
    <w:rsid w:val="00EA3C2B"/>
    <w:rsid w:val="00EA64CF"/>
    <w:rsid w:val="00EB1192"/>
    <w:rsid w:val="00EB6C3D"/>
    <w:rsid w:val="00EC5458"/>
    <w:rsid w:val="00EC68A2"/>
    <w:rsid w:val="00EC720A"/>
    <w:rsid w:val="00EC7B2F"/>
    <w:rsid w:val="00EC7DE4"/>
    <w:rsid w:val="00ED0ABA"/>
    <w:rsid w:val="00ED173F"/>
    <w:rsid w:val="00ED3BA9"/>
    <w:rsid w:val="00ED3CB6"/>
    <w:rsid w:val="00ED4A12"/>
    <w:rsid w:val="00ED7D91"/>
    <w:rsid w:val="00EE0E26"/>
    <w:rsid w:val="00EE2412"/>
    <w:rsid w:val="00EE30CF"/>
    <w:rsid w:val="00EF05AA"/>
    <w:rsid w:val="00EF119C"/>
    <w:rsid w:val="00EF1E1D"/>
    <w:rsid w:val="00EF3E92"/>
    <w:rsid w:val="00F0089B"/>
    <w:rsid w:val="00F01507"/>
    <w:rsid w:val="00F02825"/>
    <w:rsid w:val="00F03840"/>
    <w:rsid w:val="00F045D8"/>
    <w:rsid w:val="00F065AF"/>
    <w:rsid w:val="00F07F3A"/>
    <w:rsid w:val="00F15C1D"/>
    <w:rsid w:val="00F15E7B"/>
    <w:rsid w:val="00F21B5D"/>
    <w:rsid w:val="00F21BD6"/>
    <w:rsid w:val="00F22363"/>
    <w:rsid w:val="00F241F1"/>
    <w:rsid w:val="00F2578C"/>
    <w:rsid w:val="00F26BFE"/>
    <w:rsid w:val="00F30DB5"/>
    <w:rsid w:val="00F34D40"/>
    <w:rsid w:val="00F35A89"/>
    <w:rsid w:val="00F35F54"/>
    <w:rsid w:val="00F40068"/>
    <w:rsid w:val="00F40651"/>
    <w:rsid w:val="00F4197A"/>
    <w:rsid w:val="00F41D45"/>
    <w:rsid w:val="00F46F11"/>
    <w:rsid w:val="00F4763B"/>
    <w:rsid w:val="00F478FD"/>
    <w:rsid w:val="00F51154"/>
    <w:rsid w:val="00F5696A"/>
    <w:rsid w:val="00F57AF6"/>
    <w:rsid w:val="00F60A96"/>
    <w:rsid w:val="00F6257A"/>
    <w:rsid w:val="00F64D2C"/>
    <w:rsid w:val="00F6568D"/>
    <w:rsid w:val="00F65CFB"/>
    <w:rsid w:val="00F70F48"/>
    <w:rsid w:val="00F74947"/>
    <w:rsid w:val="00F74991"/>
    <w:rsid w:val="00F753FF"/>
    <w:rsid w:val="00F8644A"/>
    <w:rsid w:val="00F86AF5"/>
    <w:rsid w:val="00F87168"/>
    <w:rsid w:val="00F90E83"/>
    <w:rsid w:val="00F94086"/>
    <w:rsid w:val="00F94087"/>
    <w:rsid w:val="00F94568"/>
    <w:rsid w:val="00F94E20"/>
    <w:rsid w:val="00F95A91"/>
    <w:rsid w:val="00F96326"/>
    <w:rsid w:val="00F96E83"/>
    <w:rsid w:val="00F97590"/>
    <w:rsid w:val="00FA23A6"/>
    <w:rsid w:val="00FA3483"/>
    <w:rsid w:val="00FB05F4"/>
    <w:rsid w:val="00FB3919"/>
    <w:rsid w:val="00FB7A97"/>
    <w:rsid w:val="00FC2889"/>
    <w:rsid w:val="00FC4D61"/>
    <w:rsid w:val="00FC64A4"/>
    <w:rsid w:val="00FD1BAD"/>
    <w:rsid w:val="00FD1EE3"/>
    <w:rsid w:val="00FD1F75"/>
    <w:rsid w:val="00FD2FF1"/>
    <w:rsid w:val="00FE14AA"/>
    <w:rsid w:val="00FE1BDB"/>
    <w:rsid w:val="00FE2F89"/>
    <w:rsid w:val="00FE351B"/>
    <w:rsid w:val="00FE46A9"/>
    <w:rsid w:val="00FE56D1"/>
    <w:rsid w:val="00FF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41E068"/>
  <w15:docId w15:val="{25DF805B-216F-4068-9BC6-2958DD440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2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9">
    <w:name w:val="Normal"/>
    <w:semiHidden/>
    <w:rsid w:val="007F6994"/>
  </w:style>
  <w:style w:type="paragraph" w:styleId="10">
    <w:name w:val="heading 1"/>
    <w:next w:val="aa"/>
    <w:link w:val="14"/>
    <w:autoRedefine/>
    <w:qFormat/>
    <w:rsid w:val="007F6994"/>
    <w:pPr>
      <w:keepNext/>
      <w:numPr>
        <w:numId w:val="20"/>
      </w:numPr>
      <w:spacing w:before="960" w:after="960"/>
      <w:jc w:val="center"/>
      <w:outlineLvl w:val="0"/>
    </w:pPr>
    <w:rPr>
      <w:rFonts w:ascii="Times New Roman" w:eastAsia="Calibri" w:hAnsi="Times New Roman" w:cs="Times New Roman"/>
      <w:b/>
      <w:caps/>
      <w:color w:val="000000"/>
      <w:sz w:val="24"/>
      <w:szCs w:val="52"/>
      <w:u w:color="000000"/>
      <w:lang w:bidi="en-US"/>
    </w:rPr>
  </w:style>
  <w:style w:type="paragraph" w:styleId="20">
    <w:name w:val="heading 2"/>
    <w:next w:val="aa"/>
    <w:link w:val="26"/>
    <w:autoRedefine/>
    <w:qFormat/>
    <w:rsid w:val="007F6994"/>
    <w:pPr>
      <w:keepNext/>
      <w:numPr>
        <w:ilvl w:val="1"/>
        <w:numId w:val="20"/>
      </w:numPr>
      <w:spacing w:before="960" w:after="960"/>
      <w:outlineLvl w:val="1"/>
    </w:pPr>
    <w:rPr>
      <w:rFonts w:ascii="Times New Roman" w:eastAsia="Calibri" w:hAnsi="Times New Roman" w:cs="Times New Roman"/>
      <w:b/>
      <w:color w:val="000000"/>
      <w:sz w:val="24"/>
      <w:szCs w:val="32"/>
      <w:u w:color="000000"/>
      <w:lang w:bidi="en-US"/>
    </w:rPr>
  </w:style>
  <w:style w:type="paragraph" w:styleId="3">
    <w:name w:val="heading 3"/>
    <w:next w:val="aa"/>
    <w:link w:val="34"/>
    <w:autoRedefine/>
    <w:qFormat/>
    <w:rsid w:val="007F6994"/>
    <w:pPr>
      <w:keepNext/>
      <w:numPr>
        <w:ilvl w:val="2"/>
        <w:numId w:val="20"/>
      </w:numPr>
      <w:spacing w:before="960" w:after="960"/>
      <w:outlineLvl w:val="2"/>
    </w:pPr>
    <w:rPr>
      <w:rFonts w:ascii="Times New Roman" w:eastAsia="Calibri" w:hAnsi="Times New Roman" w:cs="Times New Roman"/>
      <w:b/>
      <w:sz w:val="24"/>
      <w:szCs w:val="24"/>
      <w:lang w:bidi="en-US"/>
    </w:rPr>
  </w:style>
  <w:style w:type="paragraph" w:styleId="40">
    <w:name w:val="heading 4"/>
    <w:next w:val="aa"/>
    <w:link w:val="43"/>
    <w:autoRedefine/>
    <w:qFormat/>
    <w:rsid w:val="007F6994"/>
    <w:pPr>
      <w:keepNext/>
      <w:numPr>
        <w:ilvl w:val="3"/>
        <w:numId w:val="20"/>
      </w:numPr>
      <w:spacing w:before="960" w:after="960"/>
      <w:outlineLvl w:val="3"/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paragraph" w:styleId="50">
    <w:name w:val="heading 5"/>
    <w:next w:val="aa"/>
    <w:link w:val="51"/>
    <w:autoRedefine/>
    <w:qFormat/>
    <w:rsid w:val="007F6994"/>
    <w:pPr>
      <w:keepNext/>
      <w:numPr>
        <w:ilvl w:val="4"/>
        <w:numId w:val="20"/>
      </w:numPr>
      <w:spacing w:before="960" w:after="960"/>
      <w:outlineLvl w:val="4"/>
    </w:pPr>
    <w:rPr>
      <w:rFonts w:ascii="Times New Roman" w:eastAsia="Calibri" w:hAnsi="Times New Roman" w:cs="Times New Roman"/>
      <w:b/>
      <w:bCs/>
      <w:iCs/>
      <w:sz w:val="24"/>
      <w:szCs w:val="24"/>
      <w:lang w:bidi="en-US"/>
    </w:rPr>
  </w:style>
  <w:style w:type="paragraph" w:styleId="6">
    <w:name w:val="heading 6"/>
    <w:next w:val="aa"/>
    <w:link w:val="60"/>
    <w:autoRedefine/>
    <w:qFormat/>
    <w:rsid w:val="007F6994"/>
    <w:pPr>
      <w:keepNext/>
      <w:numPr>
        <w:ilvl w:val="5"/>
        <w:numId w:val="20"/>
      </w:numPr>
      <w:spacing w:before="960" w:after="960"/>
      <w:outlineLvl w:val="5"/>
    </w:pPr>
    <w:rPr>
      <w:rFonts w:ascii="Times New Roman" w:eastAsia="Calibri" w:hAnsi="Times New Roman" w:cs="Times New Roman"/>
      <w:b/>
      <w:bCs/>
      <w:sz w:val="24"/>
      <w:szCs w:val="24"/>
      <w:lang w:bidi="en-US"/>
    </w:rPr>
  </w:style>
  <w:style w:type="paragraph" w:styleId="7">
    <w:name w:val="heading 7"/>
    <w:next w:val="aa"/>
    <w:link w:val="70"/>
    <w:rsid w:val="007F6994"/>
    <w:pPr>
      <w:keepNext/>
      <w:numPr>
        <w:ilvl w:val="6"/>
        <w:numId w:val="20"/>
      </w:numPr>
      <w:spacing w:after="720"/>
      <w:ind w:firstLine="0"/>
      <w:outlineLvl w:val="6"/>
    </w:pPr>
    <w:rPr>
      <w:rFonts w:ascii="Times New Roman" w:eastAsia="Calibri" w:hAnsi="Times New Roman" w:cs="Times New Roman"/>
      <w:b/>
      <w:sz w:val="24"/>
      <w:szCs w:val="24"/>
      <w:lang w:bidi="en-US"/>
    </w:rPr>
  </w:style>
  <w:style w:type="paragraph" w:styleId="8">
    <w:name w:val="heading 8"/>
    <w:basedOn w:val="a9"/>
    <w:next w:val="aa"/>
    <w:link w:val="80"/>
    <w:rsid w:val="007F6994"/>
    <w:pPr>
      <w:numPr>
        <w:ilvl w:val="7"/>
        <w:numId w:val="20"/>
      </w:numPr>
      <w:spacing w:after="720"/>
      <w:ind w:firstLine="0"/>
      <w:outlineLvl w:val="7"/>
    </w:pPr>
    <w:rPr>
      <w:b/>
      <w:iCs/>
    </w:rPr>
  </w:style>
  <w:style w:type="paragraph" w:styleId="9">
    <w:name w:val="heading 9"/>
    <w:next w:val="aa"/>
    <w:link w:val="90"/>
    <w:rsid w:val="007F6994"/>
    <w:pPr>
      <w:numPr>
        <w:ilvl w:val="8"/>
        <w:numId w:val="20"/>
      </w:numPr>
      <w:spacing w:after="720"/>
      <w:ind w:firstLine="0"/>
      <w:outlineLvl w:val="8"/>
    </w:pPr>
    <w:rPr>
      <w:rFonts w:ascii="Times New Roman" w:eastAsia="Calibri" w:hAnsi="Times New Roman" w:cs="Times New Roman"/>
      <w:b/>
      <w:sz w:val="24"/>
      <w:szCs w:val="24"/>
      <w:lang w:bidi="en-US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customStyle="1" w:styleId="ae">
    <w:name w:val="Табл_название"/>
    <w:next w:val="aa"/>
    <w:link w:val="af"/>
    <w:uiPriority w:val="20"/>
    <w:qFormat/>
    <w:rsid w:val="00782D7B"/>
    <w:pPr>
      <w:spacing w:before="240" w:after="120"/>
    </w:pPr>
    <w:rPr>
      <w:rFonts w:ascii="Times New Roman" w:eastAsia="Calibri" w:hAnsi="Times New Roman" w:cs="Times New Roman"/>
      <w:sz w:val="24"/>
      <w:szCs w:val="32"/>
      <w:lang w:bidi="en-US"/>
    </w:rPr>
  </w:style>
  <w:style w:type="paragraph" w:customStyle="1" w:styleId="af0">
    <w:name w:val="Табл_текст"/>
    <w:next w:val="aa"/>
    <w:link w:val="af1"/>
    <w:qFormat/>
    <w:rsid w:val="0043590A"/>
    <w:pPr>
      <w:spacing w:before="60" w:after="60" w:line="240" w:lineRule="auto"/>
    </w:pPr>
    <w:rPr>
      <w:rFonts w:ascii="Times New Roman" w:eastAsia="Calibri" w:hAnsi="Times New Roman" w:cs="Times New Roman"/>
      <w:sz w:val="24"/>
      <w:lang w:eastAsia="ru-RU" w:bidi="en-US"/>
    </w:rPr>
  </w:style>
  <w:style w:type="character" w:customStyle="1" w:styleId="14">
    <w:name w:val="Заголовок 1 Знак"/>
    <w:basedOn w:val="ab"/>
    <w:link w:val="10"/>
    <w:rsid w:val="007F6994"/>
    <w:rPr>
      <w:rFonts w:ascii="Times New Roman" w:eastAsia="Calibri" w:hAnsi="Times New Roman" w:cs="Times New Roman"/>
      <w:b/>
      <w:caps/>
      <w:color w:val="000000"/>
      <w:sz w:val="24"/>
      <w:szCs w:val="52"/>
      <w:u w:color="000000"/>
      <w:lang w:bidi="en-US"/>
    </w:rPr>
  </w:style>
  <w:style w:type="character" w:customStyle="1" w:styleId="26">
    <w:name w:val="Заголовок 2 Знак"/>
    <w:basedOn w:val="ab"/>
    <w:link w:val="20"/>
    <w:rsid w:val="007F6994"/>
    <w:rPr>
      <w:rFonts w:ascii="Times New Roman" w:eastAsia="Calibri" w:hAnsi="Times New Roman" w:cs="Times New Roman"/>
      <w:b/>
      <w:color w:val="000000"/>
      <w:sz w:val="24"/>
      <w:szCs w:val="32"/>
      <w:u w:color="000000"/>
      <w:lang w:bidi="en-US"/>
    </w:rPr>
  </w:style>
  <w:style w:type="character" w:customStyle="1" w:styleId="80">
    <w:name w:val="Заголовок 8 Знак"/>
    <w:basedOn w:val="ab"/>
    <w:link w:val="8"/>
    <w:rsid w:val="007F6994"/>
    <w:rPr>
      <w:b/>
      <w:iCs/>
    </w:rPr>
  </w:style>
  <w:style w:type="character" w:customStyle="1" w:styleId="af">
    <w:name w:val="Табл_название Знак"/>
    <w:basedOn w:val="ab"/>
    <w:link w:val="ae"/>
    <w:uiPriority w:val="20"/>
    <w:rsid w:val="00782D7B"/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af1">
    <w:name w:val="Табл_текст Знак"/>
    <w:basedOn w:val="ab"/>
    <w:link w:val="af0"/>
    <w:rsid w:val="0043590A"/>
    <w:rPr>
      <w:rFonts w:ascii="Times New Roman" w:eastAsia="Calibri" w:hAnsi="Times New Roman" w:cs="Times New Roman"/>
      <w:sz w:val="24"/>
      <w:lang w:eastAsia="ru-RU" w:bidi="en-US"/>
    </w:rPr>
  </w:style>
  <w:style w:type="paragraph" w:customStyle="1" w:styleId="af2">
    <w:name w:val="Рис_название"/>
    <w:next w:val="aa"/>
    <w:link w:val="af3"/>
    <w:uiPriority w:val="25"/>
    <w:rsid w:val="007F6994"/>
    <w:pPr>
      <w:jc w:val="center"/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character" w:styleId="af4">
    <w:name w:val="Hyperlink"/>
    <w:basedOn w:val="ab"/>
    <w:uiPriority w:val="99"/>
    <w:rsid w:val="007F6994"/>
    <w:rPr>
      <w:rFonts w:ascii="Times New Roman" w:eastAsia="Calibri" w:hAnsi="Times New Roman" w:cs="Times New Roman"/>
      <w:color w:val="auto"/>
      <w:sz w:val="24"/>
      <w:szCs w:val="32"/>
      <w:u w:val="single"/>
      <w:lang w:bidi="en-US"/>
    </w:rPr>
  </w:style>
  <w:style w:type="paragraph" w:styleId="44">
    <w:name w:val="toc 4"/>
    <w:basedOn w:val="a9"/>
    <w:next w:val="a9"/>
    <w:autoRedefine/>
    <w:uiPriority w:val="39"/>
    <w:semiHidden/>
    <w:unhideWhenUsed/>
    <w:rsid w:val="007F6994"/>
    <w:pPr>
      <w:spacing w:after="100"/>
      <w:ind w:left="840"/>
    </w:pPr>
  </w:style>
  <w:style w:type="paragraph" w:styleId="52">
    <w:name w:val="toc 5"/>
    <w:basedOn w:val="a9"/>
    <w:next w:val="a9"/>
    <w:autoRedefine/>
    <w:uiPriority w:val="39"/>
    <w:semiHidden/>
    <w:unhideWhenUsed/>
    <w:rsid w:val="007F6994"/>
    <w:pPr>
      <w:spacing w:after="100"/>
      <w:ind w:left="1120"/>
    </w:pPr>
  </w:style>
  <w:style w:type="character" w:customStyle="1" w:styleId="af3">
    <w:name w:val="Рис_название Знак"/>
    <w:basedOn w:val="af"/>
    <w:link w:val="af2"/>
    <w:uiPriority w:val="25"/>
    <w:rsid w:val="007F6994"/>
    <w:rPr>
      <w:rFonts w:ascii="Times New Roman" w:eastAsia="Calibri" w:hAnsi="Times New Roman" w:cs="Times New Roman"/>
      <w:b/>
      <w:sz w:val="24"/>
      <w:szCs w:val="32"/>
      <w:lang w:bidi="en-US"/>
    </w:rPr>
  </w:style>
  <w:style w:type="character" w:customStyle="1" w:styleId="af5">
    <w:name w:val="Жирный"/>
    <w:basedOn w:val="af6"/>
    <w:uiPriority w:val="2"/>
    <w:rsid w:val="007F6994"/>
    <w:rPr>
      <w:b/>
      <w:bCs/>
      <w:i w:val="0"/>
      <w:u w:val="none"/>
    </w:rPr>
  </w:style>
  <w:style w:type="paragraph" w:styleId="af7">
    <w:name w:val="endnote text"/>
    <w:basedOn w:val="a9"/>
    <w:link w:val="af8"/>
    <w:uiPriority w:val="99"/>
    <w:semiHidden/>
    <w:unhideWhenUsed/>
    <w:rsid w:val="007F6994"/>
    <w:pPr>
      <w:spacing w:after="0" w:line="240" w:lineRule="auto"/>
    </w:pPr>
    <w:rPr>
      <w:sz w:val="20"/>
      <w:szCs w:val="20"/>
    </w:rPr>
  </w:style>
  <w:style w:type="paragraph" w:styleId="af9">
    <w:name w:val="Balloon Text"/>
    <w:basedOn w:val="a9"/>
    <w:link w:val="afa"/>
    <w:uiPriority w:val="99"/>
    <w:semiHidden/>
    <w:unhideWhenUsed/>
    <w:rsid w:val="007F6994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b"/>
    <w:link w:val="af9"/>
    <w:uiPriority w:val="99"/>
    <w:semiHidden/>
    <w:rsid w:val="007F6994"/>
    <w:rPr>
      <w:rFonts w:ascii="Tahoma" w:hAnsi="Tahoma" w:cs="Tahoma"/>
      <w:sz w:val="16"/>
      <w:szCs w:val="16"/>
    </w:rPr>
  </w:style>
  <w:style w:type="paragraph" w:styleId="afb">
    <w:name w:val="TOC Heading"/>
    <w:basedOn w:val="10"/>
    <w:next w:val="a9"/>
    <w:uiPriority w:val="39"/>
    <w:unhideWhenUsed/>
    <w:rsid w:val="007F6994"/>
    <w:pPr>
      <w:keepLines/>
      <w:numPr>
        <w:numId w:val="0"/>
      </w:numPr>
      <w:spacing w:before="48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</w:rPr>
  </w:style>
  <w:style w:type="numbering" w:customStyle="1" w:styleId="210">
    <w:name w:val="Список 21"/>
    <w:autoRedefine/>
    <w:rsid w:val="007F6994"/>
  </w:style>
  <w:style w:type="character" w:customStyle="1" w:styleId="34">
    <w:name w:val="Заголовок 3 Знак"/>
    <w:basedOn w:val="ab"/>
    <w:link w:val="3"/>
    <w:rsid w:val="007F6994"/>
    <w:rPr>
      <w:rFonts w:ascii="Times New Roman" w:eastAsia="Calibri" w:hAnsi="Times New Roman" w:cs="Times New Roman"/>
      <w:b/>
      <w:sz w:val="24"/>
      <w:szCs w:val="24"/>
      <w:lang w:bidi="en-US"/>
    </w:rPr>
  </w:style>
  <w:style w:type="paragraph" w:styleId="afc">
    <w:name w:val="annotation subject"/>
    <w:basedOn w:val="a9"/>
    <w:link w:val="afd"/>
    <w:uiPriority w:val="99"/>
    <w:semiHidden/>
    <w:unhideWhenUsed/>
    <w:rsid w:val="007F6994"/>
    <w:rPr>
      <w:b/>
      <w:bCs/>
    </w:rPr>
  </w:style>
  <w:style w:type="character" w:customStyle="1" w:styleId="afd">
    <w:name w:val="Тема примечания Знак"/>
    <w:basedOn w:val="ab"/>
    <w:link w:val="afc"/>
    <w:uiPriority w:val="99"/>
    <w:semiHidden/>
    <w:rsid w:val="007F6994"/>
    <w:rPr>
      <w:b/>
      <w:bCs/>
    </w:rPr>
  </w:style>
  <w:style w:type="numbering" w:customStyle="1" w:styleId="41">
    <w:name w:val="Список 41"/>
    <w:autoRedefine/>
    <w:rsid w:val="007F6994"/>
    <w:pPr>
      <w:numPr>
        <w:numId w:val="4"/>
      </w:numPr>
    </w:pPr>
  </w:style>
  <w:style w:type="numbering" w:customStyle="1" w:styleId="31">
    <w:name w:val="Список 31"/>
    <w:rsid w:val="007F6994"/>
    <w:pPr>
      <w:numPr>
        <w:numId w:val="3"/>
      </w:numPr>
    </w:pPr>
  </w:style>
  <w:style w:type="numbering" w:customStyle="1" w:styleId="List11">
    <w:name w:val="List 11"/>
    <w:autoRedefine/>
    <w:rsid w:val="007F6994"/>
    <w:pPr>
      <w:numPr>
        <w:numId w:val="2"/>
      </w:numPr>
    </w:pPr>
  </w:style>
  <w:style w:type="numbering" w:customStyle="1" w:styleId="Mainstyle">
    <w:name w:val="Main_style"/>
    <w:uiPriority w:val="99"/>
    <w:rsid w:val="007F6994"/>
    <w:pPr>
      <w:numPr>
        <w:numId w:val="5"/>
      </w:numPr>
    </w:pPr>
  </w:style>
  <w:style w:type="character" w:customStyle="1" w:styleId="43">
    <w:name w:val="Заголовок 4 Знак"/>
    <w:basedOn w:val="ab"/>
    <w:link w:val="40"/>
    <w:rsid w:val="007F6994"/>
    <w:rPr>
      <w:rFonts w:ascii="Times New Roman" w:eastAsia="Calibri" w:hAnsi="Times New Roman" w:cs="Times New Roman"/>
      <w:b/>
      <w:sz w:val="24"/>
      <w:szCs w:val="32"/>
      <w:lang w:bidi="en-US"/>
    </w:rPr>
  </w:style>
  <w:style w:type="paragraph" w:styleId="aa">
    <w:name w:val="Body Text"/>
    <w:basedOn w:val="afe"/>
    <w:link w:val="aff"/>
    <w:uiPriority w:val="2"/>
    <w:qFormat/>
    <w:rsid w:val="005672EE"/>
    <w:rPr>
      <w:sz w:val="24"/>
    </w:rPr>
  </w:style>
  <w:style w:type="numbering" w:customStyle="1" w:styleId="22">
    <w:name w:val="Список 22"/>
    <w:autoRedefine/>
    <w:rsid w:val="007F6994"/>
    <w:pPr>
      <w:numPr>
        <w:numId w:val="1"/>
      </w:numPr>
    </w:pPr>
  </w:style>
  <w:style w:type="character" w:styleId="aff0">
    <w:name w:val="FollowedHyperlink"/>
    <w:basedOn w:val="ab"/>
    <w:uiPriority w:val="99"/>
    <w:semiHidden/>
    <w:unhideWhenUsed/>
    <w:rsid w:val="007F6994"/>
    <w:rPr>
      <w:color w:val="800080"/>
      <w:u w:val="single"/>
    </w:rPr>
  </w:style>
  <w:style w:type="table" w:styleId="aff1">
    <w:name w:val="Table Grid"/>
    <w:aliases w:val="Таблица_стиль"/>
    <w:basedOn w:val="ac"/>
    <w:uiPriority w:val="59"/>
    <w:rsid w:val="007F6994"/>
    <w:pPr>
      <w:spacing w:after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wordWrap/>
        <w:spacing w:beforeLines="0" w:before="0" w:beforeAutospacing="0" w:afterLines="0" w:after="0" w:afterAutospacing="0" w:line="276" w:lineRule="auto"/>
        <w:ind w:leftChars="0" w:left="0" w:rightChars="0" w:right="0" w:firstLineChars="0" w:firstLine="0"/>
        <w:jc w:val="left"/>
        <w:outlineLvl w:val="9"/>
      </w:pPr>
      <w:rPr>
        <w:rFonts w:ascii="Times New Roman" w:hAnsi="Times New Roman"/>
        <w:b w:val="0"/>
        <w:sz w:val="24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character" w:styleId="aff2">
    <w:name w:val="Placeholder Text"/>
    <w:basedOn w:val="ab"/>
    <w:uiPriority w:val="99"/>
    <w:semiHidden/>
    <w:rsid w:val="007F6994"/>
    <w:rPr>
      <w:color w:val="808080"/>
    </w:rPr>
  </w:style>
  <w:style w:type="character" w:customStyle="1" w:styleId="51">
    <w:name w:val="Заголовок 5 Знак"/>
    <w:basedOn w:val="ab"/>
    <w:link w:val="50"/>
    <w:rsid w:val="007F6994"/>
    <w:rPr>
      <w:rFonts w:ascii="Times New Roman" w:eastAsia="Calibri" w:hAnsi="Times New Roman" w:cs="Times New Roman"/>
      <w:b/>
      <w:bCs/>
      <w:iCs/>
      <w:sz w:val="24"/>
      <w:szCs w:val="24"/>
      <w:lang w:bidi="en-US"/>
    </w:rPr>
  </w:style>
  <w:style w:type="character" w:customStyle="1" w:styleId="60">
    <w:name w:val="Заголовок 6 Знак"/>
    <w:basedOn w:val="ab"/>
    <w:link w:val="6"/>
    <w:rsid w:val="007F6994"/>
    <w:rPr>
      <w:rFonts w:ascii="Times New Roman" w:eastAsia="Calibri" w:hAnsi="Times New Roman" w:cs="Times New Roman"/>
      <w:b/>
      <w:bCs/>
      <w:sz w:val="24"/>
      <w:szCs w:val="24"/>
      <w:lang w:bidi="en-US"/>
    </w:rPr>
  </w:style>
  <w:style w:type="character" w:customStyle="1" w:styleId="70">
    <w:name w:val="Заголовок 7 Знак"/>
    <w:basedOn w:val="ab"/>
    <w:link w:val="7"/>
    <w:rsid w:val="007F6994"/>
    <w:rPr>
      <w:rFonts w:ascii="Times New Roman" w:eastAsia="Calibri" w:hAnsi="Times New Roman" w:cs="Times New Roman"/>
      <w:b/>
      <w:sz w:val="24"/>
      <w:szCs w:val="24"/>
      <w:lang w:bidi="en-US"/>
    </w:rPr>
  </w:style>
  <w:style w:type="character" w:customStyle="1" w:styleId="90">
    <w:name w:val="Заголовок 9 Знак"/>
    <w:basedOn w:val="ab"/>
    <w:link w:val="9"/>
    <w:rsid w:val="007F6994"/>
    <w:rPr>
      <w:rFonts w:ascii="Times New Roman" w:eastAsia="Calibri" w:hAnsi="Times New Roman" w:cs="Times New Roman"/>
      <w:b/>
      <w:sz w:val="24"/>
      <w:szCs w:val="24"/>
      <w:lang w:bidi="en-US"/>
    </w:rPr>
  </w:style>
  <w:style w:type="character" w:customStyle="1" w:styleId="aff">
    <w:name w:val="Основной текст Знак"/>
    <w:basedOn w:val="ab"/>
    <w:link w:val="aa"/>
    <w:uiPriority w:val="2"/>
    <w:rsid w:val="005672EE"/>
    <w:rPr>
      <w:rFonts w:ascii="Times New Roman" w:eastAsia="Calibri" w:hAnsi="Times New Roman" w:cs="Times New Roman"/>
      <w:sz w:val="24"/>
      <w:szCs w:val="32"/>
      <w:lang w:eastAsia="ru-RU" w:bidi="en-US"/>
    </w:rPr>
  </w:style>
  <w:style w:type="paragraph" w:customStyle="1" w:styleId="aff3">
    <w:name w:val="Колонтитул_верх"/>
    <w:next w:val="35"/>
    <w:link w:val="aff4"/>
    <w:rsid w:val="007F6994"/>
    <w:pPr>
      <w:ind w:firstLine="720"/>
      <w:jc w:val="center"/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paragraph" w:customStyle="1" w:styleId="15">
    <w:name w:val="Приложение_заголовок1"/>
    <w:next w:val="aa"/>
    <w:link w:val="16"/>
    <w:uiPriority w:val="31"/>
    <w:rsid w:val="008B3233"/>
    <w:pPr>
      <w:numPr>
        <w:ilvl w:val="1"/>
        <w:numId w:val="12"/>
      </w:numPr>
    </w:pPr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character" w:customStyle="1" w:styleId="af8">
    <w:name w:val="Текст концевой сноски Знак"/>
    <w:basedOn w:val="ab"/>
    <w:link w:val="af7"/>
    <w:uiPriority w:val="99"/>
    <w:semiHidden/>
    <w:rsid w:val="007F6994"/>
    <w:rPr>
      <w:sz w:val="20"/>
      <w:szCs w:val="20"/>
    </w:rPr>
  </w:style>
  <w:style w:type="character" w:styleId="aff5">
    <w:name w:val="endnote reference"/>
    <w:basedOn w:val="ab"/>
    <w:uiPriority w:val="99"/>
    <w:semiHidden/>
    <w:unhideWhenUsed/>
    <w:rsid w:val="007F6994"/>
    <w:rPr>
      <w:vertAlign w:val="superscript"/>
    </w:rPr>
  </w:style>
  <w:style w:type="paragraph" w:styleId="aff6">
    <w:name w:val="footnote text"/>
    <w:basedOn w:val="a9"/>
    <w:link w:val="aff7"/>
    <w:rsid w:val="007F6994"/>
    <w:pPr>
      <w:spacing w:after="0" w:line="240" w:lineRule="auto"/>
    </w:pPr>
    <w:rPr>
      <w:sz w:val="20"/>
      <w:szCs w:val="20"/>
    </w:rPr>
  </w:style>
  <w:style w:type="character" w:customStyle="1" w:styleId="aff7">
    <w:name w:val="Текст сноски Знак"/>
    <w:basedOn w:val="ab"/>
    <w:link w:val="aff6"/>
    <w:rsid w:val="007F6994"/>
    <w:rPr>
      <w:sz w:val="20"/>
      <w:szCs w:val="20"/>
    </w:rPr>
  </w:style>
  <w:style w:type="paragraph" w:customStyle="1" w:styleId="a6">
    <w:name w:val="Приложение_шапка"/>
    <w:next w:val="aa"/>
    <w:link w:val="aff8"/>
    <w:uiPriority w:val="29"/>
    <w:qFormat/>
    <w:rsid w:val="007F6994"/>
    <w:pPr>
      <w:keepNext/>
      <w:pageBreakBefore/>
      <w:numPr>
        <w:numId w:val="18"/>
      </w:numPr>
      <w:spacing w:after="720"/>
      <w:jc w:val="right"/>
      <w:outlineLvl w:val="0"/>
    </w:pPr>
    <w:rPr>
      <w:rFonts w:ascii="Times New Roman" w:eastAsia="Calibri" w:hAnsi="Times New Roman" w:cs="Arial"/>
      <w:b/>
      <w:caps/>
      <w:color w:val="000000"/>
      <w:sz w:val="24"/>
      <w:szCs w:val="52"/>
      <w:u w:color="000000"/>
      <w:lang w:bidi="en-US"/>
    </w:rPr>
  </w:style>
  <w:style w:type="character" w:customStyle="1" w:styleId="aff8">
    <w:name w:val="Приложение_шапка Знак"/>
    <w:basedOn w:val="14"/>
    <w:link w:val="a6"/>
    <w:uiPriority w:val="29"/>
    <w:rsid w:val="007F6994"/>
    <w:rPr>
      <w:rFonts w:ascii="Times New Roman" w:eastAsia="Calibri" w:hAnsi="Times New Roman" w:cs="Arial"/>
      <w:b/>
      <w:caps/>
      <w:color w:val="000000"/>
      <w:sz w:val="24"/>
      <w:szCs w:val="52"/>
      <w:u w:color="000000"/>
      <w:lang w:bidi="en-US"/>
    </w:rPr>
  </w:style>
  <w:style w:type="paragraph" w:styleId="aff9">
    <w:name w:val="header"/>
    <w:basedOn w:val="a9"/>
    <w:link w:val="affa"/>
    <w:uiPriority w:val="99"/>
    <w:semiHidden/>
    <w:rsid w:val="007F6994"/>
    <w:pPr>
      <w:tabs>
        <w:tab w:val="center" w:pos="4677"/>
        <w:tab w:val="right" w:pos="9355"/>
      </w:tabs>
    </w:pPr>
  </w:style>
  <w:style w:type="character" w:customStyle="1" w:styleId="affa">
    <w:name w:val="Верхний колонтитул Знак"/>
    <w:basedOn w:val="ab"/>
    <w:link w:val="aff9"/>
    <w:uiPriority w:val="99"/>
    <w:semiHidden/>
    <w:rsid w:val="007F6994"/>
  </w:style>
  <w:style w:type="paragraph" w:styleId="affb">
    <w:name w:val="footer"/>
    <w:basedOn w:val="a9"/>
    <w:link w:val="affc"/>
    <w:rsid w:val="007F6994"/>
    <w:pPr>
      <w:tabs>
        <w:tab w:val="center" w:pos="4677"/>
        <w:tab w:val="right" w:pos="9355"/>
      </w:tabs>
    </w:pPr>
  </w:style>
  <w:style w:type="character" w:customStyle="1" w:styleId="affc">
    <w:name w:val="Нижний колонтитул Знак"/>
    <w:basedOn w:val="ab"/>
    <w:link w:val="affb"/>
    <w:rsid w:val="007F6994"/>
  </w:style>
  <w:style w:type="paragraph" w:customStyle="1" w:styleId="affd">
    <w:name w:val="Утв_текст_слева"/>
    <w:basedOn w:val="a9"/>
    <w:autoRedefine/>
    <w:semiHidden/>
    <w:rsid w:val="007F6994"/>
    <w:pPr>
      <w:tabs>
        <w:tab w:val="left" w:pos="1682"/>
      </w:tabs>
      <w:suppressAutoHyphens/>
      <w:spacing w:before="120"/>
      <w:contextualSpacing/>
      <w:jc w:val="right"/>
    </w:pPr>
  </w:style>
  <w:style w:type="paragraph" w:styleId="17">
    <w:name w:val="toc 1"/>
    <w:basedOn w:val="a9"/>
    <w:next w:val="a9"/>
    <w:autoRedefine/>
    <w:uiPriority w:val="39"/>
    <w:unhideWhenUsed/>
    <w:rsid w:val="007F6994"/>
    <w:pPr>
      <w:tabs>
        <w:tab w:val="right" w:leader="dot" w:pos="9356"/>
      </w:tabs>
      <w:spacing w:after="100"/>
      <w:ind w:left="567"/>
    </w:pPr>
    <w:rPr>
      <w:rFonts w:ascii="Times New Roman" w:hAnsi="Times New Roman"/>
      <w:sz w:val="24"/>
    </w:rPr>
  </w:style>
  <w:style w:type="paragraph" w:styleId="27">
    <w:name w:val="toc 2"/>
    <w:basedOn w:val="a9"/>
    <w:next w:val="a9"/>
    <w:autoRedefine/>
    <w:uiPriority w:val="39"/>
    <w:unhideWhenUsed/>
    <w:rsid w:val="007F6994"/>
    <w:pPr>
      <w:tabs>
        <w:tab w:val="right" w:leader="dot" w:pos="9356"/>
      </w:tabs>
      <w:spacing w:after="100"/>
      <w:ind w:left="567"/>
    </w:pPr>
    <w:rPr>
      <w:rFonts w:ascii="Times New Roman" w:hAnsi="Times New Roman"/>
      <w:sz w:val="24"/>
    </w:rPr>
  </w:style>
  <w:style w:type="paragraph" w:styleId="36">
    <w:name w:val="toc 3"/>
    <w:basedOn w:val="a9"/>
    <w:next w:val="a9"/>
    <w:autoRedefine/>
    <w:uiPriority w:val="39"/>
    <w:unhideWhenUsed/>
    <w:rsid w:val="007F6994"/>
    <w:pPr>
      <w:tabs>
        <w:tab w:val="right" w:leader="dot" w:pos="9356"/>
      </w:tabs>
      <w:spacing w:after="100"/>
      <w:ind w:left="567"/>
    </w:pPr>
    <w:rPr>
      <w:rFonts w:ascii="Times New Roman" w:hAnsi="Times New Roman"/>
      <w:noProof/>
      <w:sz w:val="24"/>
    </w:rPr>
  </w:style>
  <w:style w:type="paragraph" w:customStyle="1" w:styleId="affe">
    <w:name w:val="Титул_пропись_центр"/>
    <w:next w:val="aa"/>
    <w:link w:val="afff"/>
    <w:rsid w:val="007F6994"/>
    <w:pPr>
      <w:jc w:val="center"/>
    </w:pPr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paragraph" w:customStyle="1" w:styleId="afff0">
    <w:name w:val="Титул_пропись_справа"/>
    <w:next w:val="aa"/>
    <w:link w:val="afff1"/>
    <w:semiHidden/>
    <w:rsid w:val="007F6994"/>
    <w:pPr>
      <w:jc w:val="right"/>
    </w:pPr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character" w:customStyle="1" w:styleId="afff">
    <w:name w:val="Титул_пропись_центр Знак"/>
    <w:basedOn w:val="ab"/>
    <w:link w:val="affe"/>
    <w:rsid w:val="007F6994"/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paragraph" w:customStyle="1" w:styleId="afff2">
    <w:name w:val="Титул_пропись_слева"/>
    <w:next w:val="aa"/>
    <w:link w:val="afff3"/>
    <w:semiHidden/>
    <w:rsid w:val="007F6994"/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paragraph" w:customStyle="1" w:styleId="afff4">
    <w:name w:val="Титул_центр"/>
    <w:next w:val="aa"/>
    <w:link w:val="afff5"/>
    <w:rsid w:val="007F6994"/>
    <w:pPr>
      <w:jc w:val="center"/>
    </w:pPr>
    <w:rPr>
      <w:rFonts w:ascii="Times New Roman" w:eastAsia="Calibri" w:hAnsi="Times New Roman" w:cs="Times New Roman"/>
      <w:sz w:val="24"/>
      <w:szCs w:val="24"/>
      <w:lang w:bidi="en-US"/>
    </w:rPr>
  </w:style>
  <w:style w:type="character" w:customStyle="1" w:styleId="afff1">
    <w:name w:val="Титул_пропись_справа Знак"/>
    <w:basedOn w:val="ab"/>
    <w:link w:val="afff0"/>
    <w:semiHidden/>
    <w:rsid w:val="007F6994"/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character" w:customStyle="1" w:styleId="afff3">
    <w:name w:val="Титул_пропись_слева Знак"/>
    <w:basedOn w:val="afff"/>
    <w:link w:val="afff2"/>
    <w:semiHidden/>
    <w:rsid w:val="007F6994"/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paragraph" w:customStyle="1" w:styleId="afff6">
    <w:name w:val="Титул_слева"/>
    <w:next w:val="aa"/>
    <w:link w:val="afff7"/>
    <w:semiHidden/>
    <w:rsid w:val="007F6994"/>
    <w:pPr>
      <w:spacing w:after="120"/>
    </w:pPr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afff5">
    <w:name w:val="Титул_центр Знак"/>
    <w:basedOn w:val="ab"/>
    <w:link w:val="afff4"/>
    <w:rsid w:val="007F6994"/>
    <w:rPr>
      <w:rFonts w:ascii="Times New Roman" w:eastAsia="Calibri" w:hAnsi="Times New Roman" w:cs="Times New Roman"/>
      <w:sz w:val="24"/>
      <w:szCs w:val="24"/>
      <w:lang w:bidi="en-US"/>
    </w:rPr>
  </w:style>
  <w:style w:type="paragraph" w:customStyle="1" w:styleId="afff8">
    <w:name w:val="Титул_центр_жирный"/>
    <w:next w:val="aa"/>
    <w:link w:val="afff9"/>
    <w:rsid w:val="007F6994"/>
    <w:pPr>
      <w:jc w:val="center"/>
    </w:pPr>
    <w:rPr>
      <w:rFonts w:ascii="Times New Roman" w:eastAsia="Calibri" w:hAnsi="Times New Roman" w:cs="Arial"/>
      <w:b/>
      <w:color w:val="000000"/>
      <w:sz w:val="24"/>
      <w:szCs w:val="52"/>
      <w:u w:color="000000"/>
      <w:lang w:bidi="en-US"/>
    </w:rPr>
  </w:style>
  <w:style w:type="paragraph" w:customStyle="1" w:styleId="afffa">
    <w:name w:val="Титул_справа"/>
    <w:next w:val="aa"/>
    <w:link w:val="afffb"/>
    <w:rsid w:val="007F6994"/>
    <w:pPr>
      <w:spacing w:after="120"/>
      <w:jc w:val="right"/>
    </w:pPr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afff7">
    <w:name w:val="Титул_слева Знак"/>
    <w:basedOn w:val="afff5"/>
    <w:link w:val="afff6"/>
    <w:semiHidden/>
    <w:rsid w:val="007F6994"/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afff9">
    <w:name w:val="Титул_центр_жирный Знак"/>
    <w:basedOn w:val="ab"/>
    <w:link w:val="afff8"/>
    <w:rsid w:val="007F6994"/>
    <w:rPr>
      <w:rFonts w:ascii="Times New Roman" w:eastAsia="Calibri" w:hAnsi="Times New Roman" w:cs="Arial"/>
      <w:b/>
      <w:color w:val="000000"/>
      <w:sz w:val="24"/>
      <w:szCs w:val="52"/>
      <w:u w:color="000000"/>
      <w:lang w:bidi="en-US"/>
    </w:rPr>
  </w:style>
  <w:style w:type="paragraph" w:customStyle="1" w:styleId="afffc">
    <w:name w:val="Заголовок без нумерации"/>
    <w:next w:val="aa"/>
    <w:link w:val="afffd"/>
    <w:qFormat/>
    <w:rsid w:val="005672EE"/>
    <w:pPr>
      <w:keepNext/>
      <w:spacing w:after="480" w:line="360" w:lineRule="auto"/>
      <w:jc w:val="center"/>
    </w:pPr>
    <w:rPr>
      <w:rFonts w:ascii="Times New Roman" w:eastAsia="Calibri" w:hAnsi="Times New Roman" w:cs="Times New Roman"/>
      <w:caps/>
      <w:sz w:val="24"/>
      <w:szCs w:val="28"/>
      <w:lang w:bidi="en-US"/>
    </w:rPr>
  </w:style>
  <w:style w:type="character" w:customStyle="1" w:styleId="afffb">
    <w:name w:val="Титул_справа Знак"/>
    <w:basedOn w:val="afff5"/>
    <w:link w:val="afffa"/>
    <w:rsid w:val="007F6994"/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afffd">
    <w:name w:val="Заголовок без нумерации Знак"/>
    <w:basedOn w:val="afff"/>
    <w:link w:val="afffc"/>
    <w:rsid w:val="005672EE"/>
    <w:rPr>
      <w:rFonts w:ascii="Times New Roman" w:eastAsia="Calibri" w:hAnsi="Times New Roman" w:cs="Times New Roman"/>
      <w:b w:val="0"/>
      <w:caps/>
      <w:sz w:val="24"/>
      <w:szCs w:val="28"/>
      <w:lang w:bidi="en-US"/>
    </w:rPr>
  </w:style>
  <w:style w:type="numbering" w:customStyle="1" w:styleId="a2">
    <w:name w:val="Стиль_заголовков"/>
    <w:uiPriority w:val="99"/>
    <w:rsid w:val="007F6994"/>
    <w:pPr>
      <w:numPr>
        <w:numId w:val="6"/>
      </w:numPr>
    </w:pPr>
  </w:style>
  <w:style w:type="character" w:customStyle="1" w:styleId="aff4">
    <w:name w:val="Колонтитул_верх Знак"/>
    <w:basedOn w:val="ab"/>
    <w:link w:val="aff3"/>
    <w:rsid w:val="007F6994"/>
    <w:rPr>
      <w:rFonts w:ascii="Times New Roman" w:eastAsia="Calibri" w:hAnsi="Times New Roman" w:cs="Times New Roman"/>
      <w:b/>
      <w:sz w:val="24"/>
      <w:szCs w:val="32"/>
      <w:lang w:bidi="en-US"/>
    </w:rPr>
  </w:style>
  <w:style w:type="paragraph" w:styleId="35">
    <w:name w:val="Body Text 3"/>
    <w:basedOn w:val="a9"/>
    <w:link w:val="37"/>
    <w:uiPriority w:val="99"/>
    <w:semiHidden/>
    <w:unhideWhenUsed/>
    <w:rsid w:val="007F6994"/>
    <w:pPr>
      <w:spacing w:after="120"/>
    </w:pPr>
    <w:rPr>
      <w:sz w:val="16"/>
      <w:szCs w:val="16"/>
    </w:rPr>
  </w:style>
  <w:style w:type="paragraph" w:customStyle="1" w:styleId="afffe">
    <w:name w:val="Табл_шапка"/>
    <w:basedOn w:val="af0"/>
    <w:link w:val="affff"/>
    <w:qFormat/>
    <w:rsid w:val="0043590A"/>
    <w:pPr>
      <w:spacing w:before="100" w:after="100"/>
      <w:jc w:val="center"/>
    </w:pPr>
    <w:rPr>
      <w:lang w:val="en-US"/>
    </w:rPr>
  </w:style>
  <w:style w:type="character" w:customStyle="1" w:styleId="37">
    <w:name w:val="Основной текст 3 Знак"/>
    <w:basedOn w:val="ab"/>
    <w:link w:val="35"/>
    <w:uiPriority w:val="99"/>
    <w:semiHidden/>
    <w:rsid w:val="007F6994"/>
    <w:rPr>
      <w:sz w:val="16"/>
      <w:szCs w:val="16"/>
    </w:rPr>
  </w:style>
  <w:style w:type="character" w:customStyle="1" w:styleId="affff">
    <w:name w:val="Табл_шапка Знак"/>
    <w:basedOn w:val="af1"/>
    <w:link w:val="afffe"/>
    <w:rsid w:val="0043590A"/>
    <w:rPr>
      <w:rFonts w:ascii="Times New Roman" w:eastAsia="Calibri" w:hAnsi="Times New Roman" w:cs="Times New Roman"/>
      <w:sz w:val="24"/>
      <w:lang w:val="en-US" w:eastAsia="ru-RU" w:bidi="en-US"/>
    </w:rPr>
  </w:style>
  <w:style w:type="paragraph" w:customStyle="1" w:styleId="28">
    <w:name w:val="Приложение_заголовок2"/>
    <w:next w:val="aa"/>
    <w:link w:val="29"/>
    <w:uiPriority w:val="31"/>
    <w:rsid w:val="008B3233"/>
    <w:pPr>
      <w:numPr>
        <w:ilvl w:val="2"/>
        <w:numId w:val="12"/>
      </w:numPr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paragraph" w:customStyle="1" w:styleId="12">
    <w:name w:val="Табл_нумер_список1"/>
    <w:link w:val="18"/>
    <w:uiPriority w:val="23"/>
    <w:qFormat/>
    <w:rsid w:val="007F6994"/>
    <w:pPr>
      <w:numPr>
        <w:numId w:val="22"/>
      </w:numPr>
      <w:spacing w:before="60" w:after="60"/>
      <w:ind w:firstLine="142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16">
    <w:name w:val="Приложение_заголовок1 Знак"/>
    <w:basedOn w:val="aff"/>
    <w:link w:val="15"/>
    <w:uiPriority w:val="31"/>
    <w:rsid w:val="00F86AF5"/>
    <w:rPr>
      <w:rFonts w:ascii="Times New Roman" w:eastAsia="Calibri" w:hAnsi="Times New Roman" w:cs="Times New Roman"/>
      <w:b/>
      <w:caps/>
      <w:sz w:val="24"/>
      <w:szCs w:val="32"/>
      <w:lang w:eastAsia="ru-RU" w:bidi="en-US"/>
    </w:rPr>
  </w:style>
  <w:style w:type="paragraph" w:customStyle="1" w:styleId="23">
    <w:name w:val="Табл_нумер_список2"/>
    <w:link w:val="2a"/>
    <w:uiPriority w:val="23"/>
    <w:qFormat/>
    <w:rsid w:val="007F6994"/>
    <w:pPr>
      <w:numPr>
        <w:ilvl w:val="1"/>
        <w:numId w:val="22"/>
      </w:numPr>
      <w:spacing w:before="60" w:after="60"/>
      <w:ind w:left="142" w:firstLine="284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18">
    <w:name w:val="Табл_нумер_список1 Знак"/>
    <w:basedOn w:val="af1"/>
    <w:link w:val="12"/>
    <w:uiPriority w:val="23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paragraph" w:customStyle="1" w:styleId="32">
    <w:name w:val="Табл_нумер_список3"/>
    <w:link w:val="38"/>
    <w:uiPriority w:val="23"/>
    <w:qFormat/>
    <w:rsid w:val="007F6994"/>
    <w:pPr>
      <w:numPr>
        <w:ilvl w:val="2"/>
        <w:numId w:val="22"/>
      </w:numPr>
      <w:spacing w:before="60" w:after="60"/>
      <w:ind w:left="425" w:firstLine="284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2a">
    <w:name w:val="Табл_нумер_список2 Знак"/>
    <w:basedOn w:val="18"/>
    <w:link w:val="23"/>
    <w:uiPriority w:val="23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numbering" w:customStyle="1" w:styleId="a7">
    <w:name w:val="Табл_нумерованный_список"/>
    <w:uiPriority w:val="99"/>
    <w:rsid w:val="007F6994"/>
    <w:pPr>
      <w:numPr>
        <w:numId w:val="7"/>
      </w:numPr>
    </w:pPr>
  </w:style>
  <w:style w:type="character" w:customStyle="1" w:styleId="38">
    <w:name w:val="Табл_нумер_список3 Знак"/>
    <w:basedOn w:val="2a"/>
    <w:link w:val="32"/>
    <w:uiPriority w:val="23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paragraph" w:customStyle="1" w:styleId="11">
    <w:name w:val="Табл_маркир_список1"/>
    <w:link w:val="19"/>
    <w:uiPriority w:val="21"/>
    <w:qFormat/>
    <w:rsid w:val="007F6994"/>
    <w:pPr>
      <w:numPr>
        <w:numId w:val="21"/>
      </w:numPr>
      <w:spacing w:before="60" w:after="60"/>
      <w:ind w:left="0" w:firstLine="142"/>
    </w:pPr>
    <w:rPr>
      <w:rFonts w:ascii="Times New Roman" w:eastAsia="Calibri" w:hAnsi="Times New Roman" w:cs="Times New Roman"/>
      <w:sz w:val="24"/>
      <w:lang w:bidi="en-US"/>
    </w:rPr>
  </w:style>
  <w:style w:type="paragraph" w:styleId="39">
    <w:name w:val="List Bullet 3"/>
    <w:basedOn w:val="a9"/>
    <w:semiHidden/>
    <w:unhideWhenUsed/>
    <w:rsid w:val="007F6994"/>
    <w:pPr>
      <w:contextualSpacing/>
    </w:pPr>
  </w:style>
  <w:style w:type="paragraph" w:customStyle="1" w:styleId="21">
    <w:name w:val="Табл_маркир_список2"/>
    <w:link w:val="2b"/>
    <w:uiPriority w:val="21"/>
    <w:qFormat/>
    <w:rsid w:val="007F6994"/>
    <w:pPr>
      <w:numPr>
        <w:ilvl w:val="1"/>
        <w:numId w:val="21"/>
      </w:numPr>
      <w:spacing w:before="60" w:after="60"/>
      <w:ind w:left="142" w:firstLine="284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19">
    <w:name w:val="Табл_маркир_список1 Знак"/>
    <w:basedOn w:val="af1"/>
    <w:link w:val="11"/>
    <w:uiPriority w:val="21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paragraph" w:customStyle="1" w:styleId="30">
    <w:name w:val="Табл_маркир_список3"/>
    <w:link w:val="3a"/>
    <w:uiPriority w:val="21"/>
    <w:qFormat/>
    <w:rsid w:val="007F6994"/>
    <w:pPr>
      <w:numPr>
        <w:ilvl w:val="2"/>
        <w:numId w:val="21"/>
      </w:numPr>
      <w:spacing w:before="60" w:after="60"/>
      <w:ind w:left="425" w:firstLine="284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2b">
    <w:name w:val="Табл_маркир_список2 Знак"/>
    <w:basedOn w:val="19"/>
    <w:link w:val="21"/>
    <w:uiPriority w:val="21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numbering" w:customStyle="1" w:styleId="a3">
    <w:name w:val="Табл_маркированный_список"/>
    <w:uiPriority w:val="99"/>
    <w:rsid w:val="007F6994"/>
    <w:pPr>
      <w:numPr>
        <w:numId w:val="8"/>
      </w:numPr>
    </w:pPr>
  </w:style>
  <w:style w:type="character" w:customStyle="1" w:styleId="3a">
    <w:name w:val="Табл_маркир_список3 Знак"/>
    <w:basedOn w:val="2b"/>
    <w:link w:val="30"/>
    <w:uiPriority w:val="21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character" w:styleId="affff0">
    <w:name w:val="footnote reference"/>
    <w:basedOn w:val="ab"/>
    <w:uiPriority w:val="99"/>
    <w:semiHidden/>
    <w:unhideWhenUsed/>
    <w:rsid w:val="007F6994"/>
    <w:rPr>
      <w:vertAlign w:val="superscript"/>
    </w:rPr>
  </w:style>
  <w:style w:type="numbering" w:customStyle="1" w:styleId="a1">
    <w:name w:val="Приложение_список_заголовка"/>
    <w:uiPriority w:val="99"/>
    <w:rsid w:val="007F6994"/>
    <w:pPr>
      <w:numPr>
        <w:numId w:val="9"/>
      </w:numPr>
    </w:pPr>
  </w:style>
  <w:style w:type="paragraph" w:customStyle="1" w:styleId="affff1">
    <w:name w:val="Приложение_наименование"/>
    <w:next w:val="aa"/>
    <w:link w:val="affff2"/>
    <w:uiPriority w:val="30"/>
    <w:qFormat/>
    <w:rsid w:val="007F6994"/>
    <w:pPr>
      <w:keepNext/>
      <w:spacing w:after="720"/>
      <w:jc w:val="center"/>
    </w:pPr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character" w:customStyle="1" w:styleId="affff2">
    <w:name w:val="Приложение_наименование Знак"/>
    <w:basedOn w:val="aff"/>
    <w:link w:val="affff1"/>
    <w:uiPriority w:val="30"/>
    <w:rsid w:val="007F6994"/>
    <w:rPr>
      <w:rFonts w:ascii="Times New Roman" w:eastAsia="Calibri" w:hAnsi="Times New Roman" w:cs="Times New Roman"/>
      <w:b/>
      <w:caps/>
      <w:sz w:val="24"/>
      <w:szCs w:val="32"/>
      <w:lang w:eastAsia="ru-RU" w:bidi="en-US"/>
    </w:rPr>
  </w:style>
  <w:style w:type="paragraph" w:customStyle="1" w:styleId="1a">
    <w:name w:val="Табл_абзац_маркир_список1"/>
    <w:basedOn w:val="11"/>
    <w:uiPriority w:val="22"/>
    <w:rsid w:val="007F6994"/>
    <w:pPr>
      <w:numPr>
        <w:numId w:val="0"/>
      </w:numPr>
      <w:spacing w:before="0"/>
      <w:ind w:firstLine="176"/>
    </w:pPr>
    <w:rPr>
      <w:sz w:val="22"/>
      <w:lang w:bidi="ar-SA"/>
    </w:rPr>
  </w:style>
  <w:style w:type="paragraph" w:customStyle="1" w:styleId="2c">
    <w:name w:val="Табл_абзац_маркир_список2"/>
    <w:basedOn w:val="21"/>
    <w:uiPriority w:val="22"/>
    <w:rsid w:val="007F6994"/>
    <w:pPr>
      <w:numPr>
        <w:ilvl w:val="0"/>
        <w:numId w:val="0"/>
      </w:numPr>
      <w:spacing w:before="0"/>
      <w:ind w:left="284" w:firstLine="176"/>
    </w:pPr>
  </w:style>
  <w:style w:type="paragraph" w:customStyle="1" w:styleId="3b">
    <w:name w:val="Табл_абзац_маркир_список3"/>
    <w:basedOn w:val="30"/>
    <w:uiPriority w:val="22"/>
    <w:rsid w:val="007F6994"/>
    <w:pPr>
      <w:numPr>
        <w:ilvl w:val="0"/>
        <w:numId w:val="0"/>
      </w:numPr>
      <w:spacing w:before="0"/>
      <w:ind w:left="567" w:firstLine="176"/>
    </w:pPr>
  </w:style>
  <w:style w:type="paragraph" w:customStyle="1" w:styleId="1b">
    <w:name w:val="Табл_абзац_нумер_список1"/>
    <w:basedOn w:val="12"/>
    <w:uiPriority w:val="24"/>
    <w:rsid w:val="007F6994"/>
    <w:pPr>
      <w:numPr>
        <w:numId w:val="0"/>
      </w:numPr>
      <w:spacing w:before="0"/>
      <w:ind w:firstLine="210"/>
    </w:pPr>
  </w:style>
  <w:style w:type="paragraph" w:customStyle="1" w:styleId="2d">
    <w:name w:val="Табл_абзац_нумер_список2"/>
    <w:basedOn w:val="23"/>
    <w:uiPriority w:val="24"/>
    <w:rsid w:val="007F6994"/>
    <w:pPr>
      <w:numPr>
        <w:ilvl w:val="0"/>
        <w:numId w:val="0"/>
      </w:numPr>
      <w:spacing w:before="0"/>
      <w:ind w:left="284" w:firstLine="352"/>
    </w:pPr>
  </w:style>
  <w:style w:type="paragraph" w:customStyle="1" w:styleId="3c">
    <w:name w:val="Табл_абзац_нумер_список3"/>
    <w:basedOn w:val="32"/>
    <w:uiPriority w:val="24"/>
    <w:rsid w:val="007F6994"/>
    <w:pPr>
      <w:numPr>
        <w:ilvl w:val="0"/>
        <w:numId w:val="0"/>
      </w:numPr>
      <w:spacing w:before="0"/>
      <w:ind w:left="680" w:firstLine="652"/>
    </w:pPr>
  </w:style>
  <w:style w:type="paragraph" w:customStyle="1" w:styleId="1">
    <w:name w:val="Маркированный_список1"/>
    <w:link w:val="1c"/>
    <w:uiPriority w:val="10"/>
    <w:qFormat/>
    <w:rsid w:val="00BE2C85"/>
    <w:pPr>
      <w:numPr>
        <w:numId w:val="19"/>
      </w:numPr>
      <w:tabs>
        <w:tab w:val="clear" w:pos="1134"/>
        <w:tab w:val="left" w:pos="879"/>
      </w:tabs>
      <w:spacing w:after="0" w:line="360" w:lineRule="auto"/>
      <w:ind w:left="709" w:firstLine="0"/>
      <w:jc w:val="both"/>
    </w:pPr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25">
    <w:name w:val="Маркированный_список2"/>
    <w:basedOn w:val="1"/>
    <w:link w:val="2e"/>
    <w:uiPriority w:val="10"/>
    <w:qFormat/>
    <w:rsid w:val="008050DE"/>
    <w:pPr>
      <w:numPr>
        <w:numId w:val="27"/>
      </w:numPr>
      <w:tabs>
        <w:tab w:val="clear" w:pos="879"/>
        <w:tab w:val="left" w:pos="993"/>
      </w:tabs>
      <w:spacing w:before="120"/>
      <w:ind w:left="709" w:firstLine="0"/>
    </w:pPr>
  </w:style>
  <w:style w:type="character" w:customStyle="1" w:styleId="1c">
    <w:name w:val="Маркированный_список1 Знак"/>
    <w:basedOn w:val="19"/>
    <w:link w:val="1"/>
    <w:uiPriority w:val="10"/>
    <w:rsid w:val="00BE2C85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3d">
    <w:name w:val="Маркированный_список3"/>
    <w:link w:val="3e"/>
    <w:uiPriority w:val="10"/>
    <w:qFormat/>
    <w:rsid w:val="007F6994"/>
    <w:pPr>
      <w:spacing w:before="120" w:after="120"/>
      <w:jc w:val="both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2e">
    <w:name w:val="Маркированный_список2 Знак"/>
    <w:basedOn w:val="1c"/>
    <w:link w:val="25"/>
    <w:uiPriority w:val="10"/>
    <w:rsid w:val="008050DE"/>
    <w:rPr>
      <w:rFonts w:ascii="Times New Roman" w:eastAsia="Calibri" w:hAnsi="Times New Roman" w:cs="Times New Roman"/>
      <w:sz w:val="24"/>
      <w:szCs w:val="28"/>
      <w:lang w:eastAsia="ru-RU" w:bidi="en-US"/>
    </w:rPr>
  </w:style>
  <w:style w:type="numbering" w:customStyle="1" w:styleId="a8">
    <w:name w:val="Маркированный_список"/>
    <w:uiPriority w:val="99"/>
    <w:rsid w:val="007F6994"/>
    <w:pPr>
      <w:numPr>
        <w:numId w:val="10"/>
      </w:numPr>
    </w:pPr>
  </w:style>
  <w:style w:type="character" w:customStyle="1" w:styleId="3e">
    <w:name w:val="Маркированный_список3 Знак"/>
    <w:basedOn w:val="2e"/>
    <w:link w:val="3d"/>
    <w:uiPriority w:val="10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1d">
    <w:name w:val="Абзац_маркир_список1"/>
    <w:basedOn w:val="1"/>
    <w:link w:val="1e"/>
    <w:uiPriority w:val="11"/>
    <w:rsid w:val="007F6994"/>
    <w:pPr>
      <w:ind w:firstLine="1418"/>
    </w:pPr>
  </w:style>
  <w:style w:type="paragraph" w:customStyle="1" w:styleId="2f">
    <w:name w:val="Абзац_маркир_список2"/>
    <w:basedOn w:val="25"/>
    <w:link w:val="2f0"/>
    <w:uiPriority w:val="11"/>
    <w:qFormat/>
    <w:rsid w:val="007F6994"/>
    <w:pPr>
      <w:ind w:firstLine="1276"/>
    </w:pPr>
  </w:style>
  <w:style w:type="character" w:customStyle="1" w:styleId="1e">
    <w:name w:val="Абзац_маркир_список1 Знак"/>
    <w:basedOn w:val="1c"/>
    <w:link w:val="1d"/>
    <w:uiPriority w:val="11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3f">
    <w:name w:val="Абзац_маркир_список3"/>
    <w:basedOn w:val="3d"/>
    <w:link w:val="3f0"/>
    <w:uiPriority w:val="11"/>
    <w:qFormat/>
    <w:rsid w:val="007F6994"/>
    <w:pPr>
      <w:spacing w:before="0"/>
      <w:ind w:left="1418" w:firstLine="1418"/>
    </w:pPr>
  </w:style>
  <w:style w:type="character" w:customStyle="1" w:styleId="2f0">
    <w:name w:val="Абзац_маркир_список2 Знак"/>
    <w:basedOn w:val="2e"/>
    <w:link w:val="2f"/>
    <w:uiPriority w:val="11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1f">
    <w:name w:val="Нумерованный_список1"/>
    <w:link w:val="1f0"/>
    <w:uiPriority w:val="15"/>
    <w:qFormat/>
    <w:rsid w:val="007F6994"/>
    <w:pPr>
      <w:spacing w:before="120" w:after="120"/>
      <w:jc w:val="both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3f0">
    <w:name w:val="Абзац_маркир_список3 Знак"/>
    <w:basedOn w:val="3e"/>
    <w:link w:val="3f"/>
    <w:uiPriority w:val="11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2f1">
    <w:name w:val="Нумерованный_список2"/>
    <w:link w:val="2f2"/>
    <w:uiPriority w:val="15"/>
    <w:qFormat/>
    <w:rsid w:val="007F6994"/>
    <w:pPr>
      <w:spacing w:before="120" w:after="120"/>
      <w:jc w:val="both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1f0">
    <w:name w:val="Нумерованный_список1 Знак"/>
    <w:basedOn w:val="1c"/>
    <w:link w:val="1f"/>
    <w:uiPriority w:val="15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3f1">
    <w:name w:val="Нумерованный_список3"/>
    <w:link w:val="3f2"/>
    <w:uiPriority w:val="15"/>
    <w:qFormat/>
    <w:rsid w:val="007F6994"/>
    <w:pPr>
      <w:spacing w:before="120" w:after="120"/>
      <w:jc w:val="both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2f2">
    <w:name w:val="Нумерованный_список2 Знак"/>
    <w:basedOn w:val="2e"/>
    <w:link w:val="2f1"/>
    <w:uiPriority w:val="15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numbering" w:customStyle="1" w:styleId="a4">
    <w:name w:val="Нумерованный_список"/>
    <w:uiPriority w:val="99"/>
    <w:rsid w:val="007F6994"/>
    <w:pPr>
      <w:numPr>
        <w:numId w:val="11"/>
      </w:numPr>
    </w:pPr>
  </w:style>
  <w:style w:type="character" w:customStyle="1" w:styleId="3f2">
    <w:name w:val="Нумерованный_список3 Знак"/>
    <w:basedOn w:val="3e"/>
    <w:link w:val="3f1"/>
    <w:uiPriority w:val="15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1f1">
    <w:name w:val="Абзац_нумер_список1"/>
    <w:basedOn w:val="1f"/>
    <w:link w:val="1f2"/>
    <w:uiPriority w:val="16"/>
    <w:qFormat/>
    <w:rsid w:val="007F6994"/>
    <w:pPr>
      <w:spacing w:before="0"/>
      <w:ind w:firstLine="1418"/>
    </w:pPr>
  </w:style>
  <w:style w:type="paragraph" w:customStyle="1" w:styleId="2f3">
    <w:name w:val="Абзац_нумер_список2"/>
    <w:basedOn w:val="2f1"/>
    <w:link w:val="2f4"/>
    <w:uiPriority w:val="16"/>
    <w:qFormat/>
    <w:rsid w:val="007F6994"/>
    <w:pPr>
      <w:spacing w:before="0"/>
      <w:ind w:left="851" w:firstLine="1276"/>
    </w:pPr>
  </w:style>
  <w:style w:type="character" w:customStyle="1" w:styleId="1f2">
    <w:name w:val="Абзац_нумер_список1 Знак"/>
    <w:basedOn w:val="1e"/>
    <w:link w:val="1f1"/>
    <w:uiPriority w:val="16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3f3">
    <w:name w:val="Абзац_нумер_список3"/>
    <w:basedOn w:val="3f1"/>
    <w:link w:val="3f4"/>
    <w:uiPriority w:val="16"/>
    <w:qFormat/>
    <w:rsid w:val="007F6994"/>
    <w:pPr>
      <w:spacing w:before="0"/>
      <w:ind w:left="1276" w:firstLine="1559"/>
    </w:pPr>
  </w:style>
  <w:style w:type="character" w:customStyle="1" w:styleId="2f4">
    <w:name w:val="Абзац_нумер_список2 Знак"/>
    <w:basedOn w:val="2f2"/>
    <w:link w:val="2f3"/>
    <w:uiPriority w:val="16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3f5">
    <w:name w:val="Приложение_заголовок3"/>
    <w:next w:val="aa"/>
    <w:link w:val="3f6"/>
    <w:uiPriority w:val="31"/>
    <w:rsid w:val="008B3233"/>
    <w:pPr>
      <w:numPr>
        <w:ilvl w:val="3"/>
        <w:numId w:val="12"/>
      </w:numPr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character" w:customStyle="1" w:styleId="3f4">
    <w:name w:val="Абзац_нумер_список3 Знак"/>
    <w:basedOn w:val="3f2"/>
    <w:link w:val="3f3"/>
    <w:uiPriority w:val="16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affff3">
    <w:name w:val="Программный_код"/>
    <w:link w:val="affff4"/>
    <w:uiPriority w:val="3"/>
    <w:qFormat/>
    <w:rsid w:val="007F6994"/>
    <w:pPr>
      <w:spacing w:after="0"/>
      <w:ind w:left="1276"/>
    </w:pPr>
    <w:rPr>
      <w:rFonts w:ascii="Courier New" w:eastAsia="Calibri" w:hAnsi="Courier New" w:cs="Courier New"/>
      <w:sz w:val="20"/>
      <w:szCs w:val="20"/>
      <w:lang w:bidi="en-US"/>
    </w:rPr>
  </w:style>
  <w:style w:type="character" w:customStyle="1" w:styleId="29">
    <w:name w:val="Приложение_заголовок2 Знак"/>
    <w:basedOn w:val="aff"/>
    <w:link w:val="28"/>
    <w:uiPriority w:val="31"/>
    <w:rsid w:val="00F86AF5"/>
    <w:rPr>
      <w:rFonts w:ascii="Times New Roman" w:eastAsia="Calibri" w:hAnsi="Times New Roman" w:cs="Times New Roman"/>
      <w:b/>
      <w:sz w:val="24"/>
      <w:szCs w:val="32"/>
      <w:lang w:eastAsia="ru-RU" w:bidi="en-US"/>
    </w:rPr>
  </w:style>
  <w:style w:type="character" w:customStyle="1" w:styleId="affff5">
    <w:name w:val="Курсив"/>
    <w:basedOn w:val="af6"/>
    <w:uiPriority w:val="2"/>
    <w:rsid w:val="007F6994"/>
    <w:rPr>
      <w:b w:val="0"/>
      <w:bCs/>
      <w:i/>
    </w:rPr>
  </w:style>
  <w:style w:type="character" w:customStyle="1" w:styleId="affff4">
    <w:name w:val="Программный_код Знак"/>
    <w:basedOn w:val="ab"/>
    <w:link w:val="affff3"/>
    <w:uiPriority w:val="3"/>
    <w:rsid w:val="007F6994"/>
    <w:rPr>
      <w:rFonts w:ascii="Courier New" w:eastAsia="Calibri" w:hAnsi="Courier New" w:cs="Courier New"/>
      <w:sz w:val="20"/>
      <w:szCs w:val="20"/>
      <w:lang w:bidi="en-US"/>
    </w:rPr>
  </w:style>
  <w:style w:type="paragraph" w:customStyle="1" w:styleId="45">
    <w:name w:val="Приложение_заголовок4"/>
    <w:link w:val="46"/>
    <w:uiPriority w:val="31"/>
    <w:rsid w:val="008B3233"/>
    <w:pPr>
      <w:numPr>
        <w:ilvl w:val="4"/>
        <w:numId w:val="12"/>
      </w:numPr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character" w:styleId="af6">
    <w:name w:val="Strong"/>
    <w:basedOn w:val="ab"/>
    <w:uiPriority w:val="22"/>
    <w:semiHidden/>
    <w:rsid w:val="007F6994"/>
    <w:rPr>
      <w:b/>
      <w:bCs/>
    </w:rPr>
  </w:style>
  <w:style w:type="character" w:customStyle="1" w:styleId="3f6">
    <w:name w:val="Приложение_заголовок3 Знак"/>
    <w:basedOn w:val="29"/>
    <w:link w:val="3f5"/>
    <w:uiPriority w:val="31"/>
    <w:rsid w:val="00F86AF5"/>
    <w:rPr>
      <w:rFonts w:ascii="Times New Roman" w:eastAsia="Calibri" w:hAnsi="Times New Roman" w:cs="Times New Roman"/>
      <w:b/>
      <w:sz w:val="24"/>
      <w:szCs w:val="32"/>
      <w:lang w:eastAsia="ru-RU" w:bidi="en-US"/>
    </w:rPr>
  </w:style>
  <w:style w:type="paragraph" w:customStyle="1" w:styleId="53">
    <w:name w:val="Приложение_заголовок5"/>
    <w:next w:val="aa"/>
    <w:link w:val="54"/>
    <w:uiPriority w:val="31"/>
    <w:rsid w:val="008B3233"/>
    <w:pPr>
      <w:numPr>
        <w:ilvl w:val="5"/>
        <w:numId w:val="12"/>
      </w:numPr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character" w:customStyle="1" w:styleId="46">
    <w:name w:val="Приложение_заголовок4 Знак"/>
    <w:basedOn w:val="3f6"/>
    <w:link w:val="45"/>
    <w:uiPriority w:val="31"/>
    <w:rsid w:val="00F86AF5"/>
    <w:rPr>
      <w:rFonts w:ascii="Times New Roman" w:eastAsia="Calibri" w:hAnsi="Times New Roman" w:cs="Times New Roman"/>
      <w:b/>
      <w:sz w:val="24"/>
      <w:szCs w:val="32"/>
      <w:lang w:eastAsia="ru-RU" w:bidi="en-US"/>
    </w:rPr>
  </w:style>
  <w:style w:type="paragraph" w:customStyle="1" w:styleId="61">
    <w:name w:val="Приложение_заголовок6"/>
    <w:next w:val="aa"/>
    <w:link w:val="62"/>
    <w:uiPriority w:val="31"/>
    <w:rsid w:val="008B3233"/>
    <w:pPr>
      <w:numPr>
        <w:ilvl w:val="6"/>
        <w:numId w:val="12"/>
      </w:numPr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character" w:customStyle="1" w:styleId="54">
    <w:name w:val="Приложение_заголовок5 Знак"/>
    <w:basedOn w:val="46"/>
    <w:link w:val="53"/>
    <w:uiPriority w:val="31"/>
    <w:rsid w:val="00F86AF5"/>
    <w:rPr>
      <w:rFonts w:ascii="Times New Roman" w:eastAsia="Calibri" w:hAnsi="Times New Roman" w:cs="Times New Roman"/>
      <w:b/>
      <w:sz w:val="24"/>
      <w:szCs w:val="32"/>
      <w:lang w:eastAsia="ru-RU" w:bidi="en-US"/>
    </w:rPr>
  </w:style>
  <w:style w:type="paragraph" w:customStyle="1" w:styleId="affff6">
    <w:name w:val="Рисунок"/>
    <w:next w:val="aa"/>
    <w:uiPriority w:val="25"/>
    <w:qFormat/>
    <w:rsid w:val="007F6994"/>
    <w:pPr>
      <w:keepNext/>
      <w:spacing w:before="240" w:after="240"/>
      <w:contextualSpacing/>
      <w:jc w:val="center"/>
    </w:pPr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62">
    <w:name w:val="Приложение_заголовок6 Знак"/>
    <w:basedOn w:val="54"/>
    <w:link w:val="61"/>
    <w:uiPriority w:val="31"/>
    <w:rsid w:val="00F86AF5"/>
    <w:rPr>
      <w:rFonts w:ascii="Times New Roman" w:eastAsia="Calibri" w:hAnsi="Times New Roman" w:cs="Times New Roman"/>
      <w:b/>
      <w:sz w:val="24"/>
      <w:szCs w:val="32"/>
      <w:lang w:eastAsia="ru-RU" w:bidi="en-US"/>
    </w:rPr>
  </w:style>
  <w:style w:type="paragraph" w:customStyle="1" w:styleId="affff7">
    <w:name w:val="Табл_шапка таблицы"/>
    <w:basedOn w:val="a9"/>
    <w:rsid w:val="00C107D8"/>
    <w:pPr>
      <w:spacing w:before="60" w:after="60" w:line="240" w:lineRule="auto"/>
      <w:contextualSpacing/>
      <w:jc w:val="center"/>
    </w:pPr>
    <w:rPr>
      <w:rFonts w:eastAsia="Times New Roman"/>
      <w:bCs/>
      <w:szCs w:val="20"/>
      <w:lang w:eastAsia="ru-RU"/>
    </w:rPr>
  </w:style>
  <w:style w:type="paragraph" w:customStyle="1" w:styleId="160">
    <w:name w:val="Титул_пропись_центр_16"/>
    <w:next w:val="aa"/>
    <w:rsid w:val="007F6994"/>
    <w:pPr>
      <w:keepLines/>
      <w:suppressAutoHyphens/>
      <w:spacing w:before="120" w:after="0" w:line="288" w:lineRule="auto"/>
      <w:jc w:val="center"/>
    </w:pPr>
    <w:rPr>
      <w:rFonts w:ascii="Times New Roman" w:eastAsia="Times New Roman" w:hAnsi="Times New Roman" w:cs="Times New Roman"/>
      <w:b/>
      <w:caps/>
      <w:sz w:val="32"/>
      <w:szCs w:val="28"/>
    </w:rPr>
  </w:style>
  <w:style w:type="table" w:styleId="affff8">
    <w:name w:val="Light Shading"/>
    <w:basedOn w:val="ac"/>
    <w:uiPriority w:val="60"/>
    <w:rsid w:val="007F699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affff9">
    <w:name w:val="Заголовок без нумерации Знак Знак"/>
    <w:rsid w:val="00B23B93"/>
    <w:rPr>
      <w:rFonts w:eastAsia="Calibri"/>
      <w:b/>
      <w:caps/>
      <w:sz w:val="32"/>
      <w:szCs w:val="24"/>
      <w:lang w:val="ru-RU" w:eastAsia="ru-RU" w:bidi="ar-SA"/>
    </w:rPr>
  </w:style>
  <w:style w:type="numbering" w:customStyle="1" w:styleId="a0">
    <w:name w:val="Нумерация приложений"/>
    <w:rsid w:val="007F6994"/>
    <w:pPr>
      <w:numPr>
        <w:numId w:val="13"/>
      </w:numPr>
    </w:pPr>
  </w:style>
  <w:style w:type="paragraph" w:customStyle="1" w:styleId="affffa">
    <w:name w:val="Колонтитул_полоса"/>
    <w:link w:val="affffb"/>
    <w:rsid w:val="007F6994"/>
    <w:pPr>
      <w:pBdr>
        <w:top w:val="single" w:sz="4" w:space="1" w:color="auto"/>
      </w:pBdr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fffb">
    <w:name w:val="Колонтитул_полоса Знак"/>
    <w:link w:val="affffa"/>
    <w:rsid w:val="007F6994"/>
    <w:rPr>
      <w:rFonts w:ascii="Times New Roman" w:eastAsia="Calibri" w:hAnsi="Times New Roman" w:cs="Times New Roman"/>
      <w:sz w:val="24"/>
      <w:szCs w:val="24"/>
    </w:rPr>
  </w:style>
  <w:style w:type="paragraph" w:customStyle="1" w:styleId="OTRTitleFoot">
    <w:name w:val="OTR_Title_Foot"/>
    <w:basedOn w:val="a9"/>
    <w:semiHidden/>
    <w:rsid w:val="007F6994"/>
    <w:pPr>
      <w:spacing w:after="0" w:line="240" w:lineRule="auto"/>
      <w:ind w:left="21"/>
      <w:jc w:val="center"/>
    </w:pPr>
    <w:rPr>
      <w:rFonts w:ascii="Arial" w:eastAsia="Times New Roman" w:hAnsi="Arial"/>
      <w:b/>
      <w:sz w:val="20"/>
      <w:szCs w:val="20"/>
    </w:rPr>
  </w:style>
  <w:style w:type="paragraph" w:customStyle="1" w:styleId="affffc">
    <w:name w:val="Колонтитул_низ_слева"/>
    <w:rsid w:val="007F6994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Cambria"/>
      <w:sz w:val="20"/>
      <w:szCs w:val="20"/>
    </w:rPr>
  </w:style>
  <w:style w:type="paragraph" w:customStyle="1" w:styleId="affffd">
    <w:name w:val="Колонтитул_низ_справа"/>
    <w:basedOn w:val="a9"/>
    <w:rsid w:val="007F6994"/>
    <w:pPr>
      <w:tabs>
        <w:tab w:val="center" w:pos="4677"/>
        <w:tab w:val="right" w:pos="9355"/>
      </w:tabs>
      <w:spacing w:after="0" w:line="240" w:lineRule="auto"/>
      <w:ind w:firstLine="720"/>
      <w:jc w:val="right"/>
    </w:pPr>
    <w:rPr>
      <w:rFonts w:eastAsia="Times New Roman" w:cs="Cambria"/>
      <w:sz w:val="20"/>
      <w:szCs w:val="20"/>
    </w:rPr>
  </w:style>
  <w:style w:type="paragraph" w:styleId="affffe">
    <w:name w:val="Note Heading"/>
    <w:basedOn w:val="a9"/>
    <w:next w:val="a9"/>
    <w:link w:val="afffff"/>
    <w:uiPriority w:val="99"/>
    <w:semiHidden/>
    <w:unhideWhenUsed/>
    <w:rsid w:val="007F6994"/>
    <w:pPr>
      <w:spacing w:after="0"/>
    </w:pPr>
  </w:style>
  <w:style w:type="character" w:customStyle="1" w:styleId="afffff">
    <w:name w:val="Заголовок записки Знак"/>
    <w:basedOn w:val="ab"/>
    <w:link w:val="affffe"/>
    <w:uiPriority w:val="99"/>
    <w:semiHidden/>
    <w:rsid w:val="007F6994"/>
  </w:style>
  <w:style w:type="paragraph" w:styleId="afffff0">
    <w:name w:val="toa heading"/>
    <w:basedOn w:val="a9"/>
    <w:next w:val="a9"/>
    <w:uiPriority w:val="99"/>
    <w:semiHidden/>
    <w:unhideWhenUsed/>
    <w:rsid w:val="007F699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">
    <w:name w:val="List Bullet"/>
    <w:basedOn w:val="a9"/>
    <w:uiPriority w:val="99"/>
    <w:semiHidden/>
    <w:unhideWhenUsed/>
    <w:rsid w:val="007F6994"/>
    <w:pPr>
      <w:numPr>
        <w:numId w:val="14"/>
      </w:numPr>
      <w:contextualSpacing/>
    </w:pPr>
  </w:style>
  <w:style w:type="paragraph" w:styleId="2">
    <w:name w:val="List Bullet 2"/>
    <w:basedOn w:val="a9"/>
    <w:semiHidden/>
    <w:unhideWhenUsed/>
    <w:rsid w:val="007F6994"/>
    <w:pPr>
      <w:numPr>
        <w:numId w:val="15"/>
      </w:numPr>
      <w:contextualSpacing/>
    </w:pPr>
  </w:style>
  <w:style w:type="paragraph" w:styleId="4">
    <w:name w:val="List Bullet 4"/>
    <w:basedOn w:val="a9"/>
    <w:uiPriority w:val="99"/>
    <w:semiHidden/>
    <w:unhideWhenUsed/>
    <w:rsid w:val="007F6994"/>
    <w:pPr>
      <w:numPr>
        <w:numId w:val="16"/>
      </w:numPr>
      <w:contextualSpacing/>
    </w:pPr>
  </w:style>
  <w:style w:type="paragraph" w:styleId="5">
    <w:name w:val="List Bullet 5"/>
    <w:basedOn w:val="a9"/>
    <w:uiPriority w:val="99"/>
    <w:semiHidden/>
    <w:unhideWhenUsed/>
    <w:rsid w:val="007F6994"/>
    <w:pPr>
      <w:numPr>
        <w:numId w:val="17"/>
      </w:numPr>
      <w:contextualSpacing/>
    </w:pPr>
  </w:style>
  <w:style w:type="paragraph" w:styleId="afffff1">
    <w:name w:val="caption"/>
    <w:basedOn w:val="a9"/>
    <w:next w:val="a9"/>
    <w:uiPriority w:val="35"/>
    <w:unhideWhenUsed/>
    <w:rsid w:val="007F699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fffff2">
    <w:name w:val="Примечание"/>
    <w:basedOn w:val="aa"/>
    <w:link w:val="afffff3"/>
    <w:qFormat/>
    <w:rsid w:val="00C8373B"/>
    <w:pPr>
      <w:spacing w:before="60" w:after="60"/>
    </w:pPr>
    <w:rPr>
      <w:szCs w:val="20"/>
    </w:rPr>
  </w:style>
  <w:style w:type="character" w:customStyle="1" w:styleId="afffff3">
    <w:name w:val="Примечание Знак"/>
    <w:basedOn w:val="aff"/>
    <w:link w:val="afffff2"/>
    <w:rsid w:val="00C8373B"/>
    <w:rPr>
      <w:rFonts w:ascii="Times New Roman" w:eastAsia="Calibri" w:hAnsi="Times New Roman" w:cs="Times New Roman"/>
      <w:sz w:val="24"/>
      <w:szCs w:val="20"/>
      <w:lang w:eastAsia="ru-RU" w:bidi="en-US"/>
    </w:rPr>
  </w:style>
  <w:style w:type="paragraph" w:customStyle="1" w:styleId="afffff4">
    <w:name w:val="Приложение_без_номера"/>
    <w:next w:val="a6"/>
    <w:link w:val="afffff5"/>
    <w:qFormat/>
    <w:rsid w:val="00321F34"/>
    <w:pPr>
      <w:keepNext/>
      <w:pageBreakBefore/>
      <w:spacing w:after="0"/>
      <w:jc w:val="right"/>
      <w:outlineLvl w:val="0"/>
    </w:pPr>
    <w:rPr>
      <w:rFonts w:ascii="Times New Roman" w:eastAsia="Calibri" w:hAnsi="Times New Roman" w:cs="Times New Roman"/>
      <w:caps/>
      <w:sz w:val="24"/>
      <w:szCs w:val="32"/>
      <w:lang w:bidi="en-US"/>
    </w:rPr>
  </w:style>
  <w:style w:type="character" w:customStyle="1" w:styleId="afffff5">
    <w:name w:val="Приложение_без_номера Знак"/>
    <w:basedOn w:val="affff2"/>
    <w:link w:val="afffff4"/>
    <w:rsid w:val="00321F34"/>
    <w:rPr>
      <w:rFonts w:ascii="Times New Roman" w:eastAsia="Calibri" w:hAnsi="Times New Roman" w:cs="Times New Roman"/>
      <w:b w:val="0"/>
      <w:caps/>
      <w:sz w:val="24"/>
      <w:szCs w:val="32"/>
      <w:lang w:eastAsia="ru-RU" w:bidi="en-US"/>
    </w:rPr>
  </w:style>
  <w:style w:type="paragraph" w:customStyle="1" w:styleId="afffff6">
    <w:name w:val="Табл_текст_отступ"/>
    <w:basedOn w:val="af0"/>
    <w:link w:val="afffff7"/>
    <w:qFormat/>
    <w:rsid w:val="007F6994"/>
    <w:pPr>
      <w:ind w:firstLine="284"/>
    </w:pPr>
  </w:style>
  <w:style w:type="character" w:customStyle="1" w:styleId="afffff7">
    <w:name w:val="Табл_текст_отступ Знак"/>
    <w:basedOn w:val="af1"/>
    <w:link w:val="afffff6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paragraph" w:customStyle="1" w:styleId="afffff8">
    <w:name w:val="Вид_ненумер_прилож"/>
    <w:next w:val="aa"/>
    <w:link w:val="afffff9"/>
    <w:qFormat/>
    <w:rsid w:val="00321F34"/>
    <w:pPr>
      <w:spacing w:after="720"/>
      <w:jc w:val="right"/>
    </w:pPr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afffff9">
    <w:name w:val="Вид_ненумер_прилож Знак"/>
    <w:basedOn w:val="ab"/>
    <w:link w:val="afffff8"/>
    <w:rsid w:val="00321F34"/>
    <w:rPr>
      <w:rFonts w:ascii="Times New Roman" w:eastAsia="Calibri" w:hAnsi="Times New Roman" w:cs="Times New Roman"/>
      <w:sz w:val="24"/>
      <w:szCs w:val="32"/>
      <w:lang w:bidi="en-US"/>
    </w:rPr>
  </w:style>
  <w:style w:type="table" w:customStyle="1" w:styleId="1f3">
    <w:name w:val="Таблица_стиль1"/>
    <w:basedOn w:val="ac"/>
    <w:next w:val="aff1"/>
    <w:uiPriority w:val="59"/>
    <w:rsid w:val="003C546D"/>
    <w:pPr>
      <w:keepLines/>
      <w:spacing w:after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pPr>
        <w:wordWrap/>
        <w:spacing w:beforeLines="0" w:before="0" w:beforeAutospacing="0" w:afterLines="0" w:after="0" w:afterAutospacing="0" w:line="276" w:lineRule="auto"/>
        <w:ind w:leftChars="0" w:left="0" w:rightChars="0" w:right="0" w:firstLineChars="0" w:firstLine="0"/>
        <w:jc w:val="left"/>
        <w:outlineLvl w:val="9"/>
      </w:pPr>
      <w:rPr>
        <w:rFonts w:ascii="Times New Roman" w:hAnsi="Times New Roman"/>
        <w:b w:val="0"/>
        <w:sz w:val="24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13">
    <w:name w:val="#ЗАГОЛОВОК 1"/>
    <w:next w:val="a9"/>
    <w:qFormat/>
    <w:rsid w:val="005672EE"/>
    <w:pPr>
      <w:keepNext/>
      <w:pageBreakBefore/>
      <w:numPr>
        <w:numId w:val="23"/>
      </w:numPr>
      <w:spacing w:after="240" w:line="360" w:lineRule="auto"/>
      <w:ind w:left="0" w:firstLine="0"/>
      <w:jc w:val="center"/>
      <w:outlineLvl w:val="0"/>
    </w:pPr>
    <w:rPr>
      <w:rFonts w:ascii="Times New Roman" w:eastAsia="Calibri" w:hAnsi="Times New Roman" w:cs="Times New Roman"/>
      <w:caps/>
      <w:sz w:val="24"/>
      <w:szCs w:val="32"/>
      <w:lang w:eastAsia="ru-RU" w:bidi="en-US"/>
    </w:rPr>
  </w:style>
  <w:style w:type="paragraph" w:customStyle="1" w:styleId="24">
    <w:name w:val="#ЗАГОЛОВОК 2"/>
    <w:next w:val="a9"/>
    <w:rsid w:val="002D50D5"/>
    <w:pPr>
      <w:keepNext/>
      <w:numPr>
        <w:ilvl w:val="1"/>
        <w:numId w:val="23"/>
      </w:numPr>
      <w:spacing w:before="240" w:after="60" w:line="360" w:lineRule="auto"/>
      <w:ind w:left="0" w:firstLine="709"/>
      <w:contextualSpacing/>
      <w:outlineLvl w:val="1"/>
    </w:pPr>
    <w:rPr>
      <w:rFonts w:ascii="Times New Roman" w:eastAsia="Calibri" w:hAnsi="Times New Roman" w:cs="Times New Roman"/>
      <w:sz w:val="28"/>
      <w:szCs w:val="32"/>
      <w:lang w:eastAsia="ru-RU" w:bidi="en-US"/>
    </w:rPr>
  </w:style>
  <w:style w:type="paragraph" w:customStyle="1" w:styleId="33">
    <w:name w:val="#ЗАГОЛОВОК 3"/>
    <w:next w:val="a9"/>
    <w:rsid w:val="000A0059"/>
    <w:pPr>
      <w:numPr>
        <w:ilvl w:val="2"/>
        <w:numId w:val="23"/>
      </w:numPr>
      <w:spacing w:before="240" w:after="60" w:line="360" w:lineRule="auto"/>
      <w:contextualSpacing/>
      <w:outlineLvl w:val="2"/>
    </w:pPr>
    <w:rPr>
      <w:rFonts w:ascii="Times New Roman" w:eastAsia="Calibri" w:hAnsi="Times New Roman" w:cs="Times New Roman"/>
      <w:sz w:val="28"/>
      <w:szCs w:val="32"/>
      <w:lang w:eastAsia="ru-RU" w:bidi="en-US"/>
    </w:rPr>
  </w:style>
  <w:style w:type="paragraph" w:customStyle="1" w:styleId="42">
    <w:name w:val="#ЗАГОЛОВОК 4"/>
    <w:next w:val="a9"/>
    <w:rsid w:val="000A0059"/>
    <w:pPr>
      <w:keepNext/>
      <w:numPr>
        <w:ilvl w:val="3"/>
        <w:numId w:val="23"/>
      </w:numPr>
      <w:spacing w:before="240" w:after="60" w:line="360" w:lineRule="auto"/>
      <w:contextualSpacing/>
      <w:outlineLvl w:val="3"/>
    </w:pPr>
    <w:rPr>
      <w:rFonts w:ascii="Times New Roman" w:eastAsia="Calibri" w:hAnsi="Times New Roman" w:cs="Times New Roman"/>
      <w:sz w:val="28"/>
      <w:szCs w:val="32"/>
      <w:lang w:eastAsia="ru-RU" w:bidi="en-US"/>
    </w:rPr>
  </w:style>
  <w:style w:type="paragraph" w:customStyle="1" w:styleId="afffffa">
    <w:name w:val="#РИСУНОК"/>
    <w:next w:val="a9"/>
    <w:rsid w:val="000A0059"/>
    <w:pPr>
      <w:spacing w:before="360" w:after="360"/>
      <w:contextualSpacing/>
      <w:jc w:val="center"/>
    </w:pPr>
    <w:rPr>
      <w:rFonts w:ascii="Times New Roman" w:eastAsia="Calibri" w:hAnsi="Times New Roman" w:cs="Times New Roman"/>
      <w:sz w:val="28"/>
      <w:szCs w:val="32"/>
      <w:lang w:eastAsia="ru-RU" w:bidi="en-US"/>
    </w:rPr>
  </w:style>
  <w:style w:type="paragraph" w:customStyle="1" w:styleId="a5">
    <w:name w:val="#СПИСОК"/>
    <w:next w:val="a9"/>
    <w:rsid w:val="000A0059"/>
    <w:pPr>
      <w:numPr>
        <w:numId w:val="24"/>
      </w:numPr>
      <w:tabs>
        <w:tab w:val="left" w:pos="910"/>
      </w:tabs>
      <w:spacing w:after="0" w:line="360" w:lineRule="auto"/>
      <w:contextualSpacing/>
      <w:jc w:val="both"/>
    </w:pPr>
    <w:rPr>
      <w:rFonts w:ascii="Times New Roman" w:eastAsia="Calibri" w:hAnsi="Times New Roman" w:cs="Times New Roman"/>
      <w:sz w:val="28"/>
      <w:szCs w:val="32"/>
      <w:lang w:eastAsia="ru-RU" w:bidi="en-US"/>
    </w:rPr>
  </w:style>
  <w:style w:type="paragraph" w:customStyle="1" w:styleId="afe">
    <w:name w:val="#ТЕКСТ"/>
    <w:rsid w:val="000A0059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32"/>
      <w:lang w:eastAsia="ru-RU" w:bidi="en-US"/>
    </w:rPr>
  </w:style>
  <w:style w:type="paragraph" w:customStyle="1" w:styleId="tdillustrationname">
    <w:name w:val="td_illustration_name"/>
    <w:basedOn w:val="33"/>
    <w:next w:val="a9"/>
    <w:qFormat/>
    <w:rsid w:val="00EE0E26"/>
    <w:pPr>
      <w:spacing w:before="480" w:after="240"/>
      <w:ind w:left="0" w:firstLine="720"/>
      <w:contextualSpacing w:val="0"/>
    </w:pPr>
    <w:rPr>
      <w:sz w:val="24"/>
    </w:rPr>
  </w:style>
  <w:style w:type="paragraph" w:customStyle="1" w:styleId="tdtablename">
    <w:name w:val="td_table_name"/>
    <w:basedOn w:val="42"/>
    <w:next w:val="a9"/>
    <w:qFormat/>
    <w:rsid w:val="009F0973"/>
    <w:pPr>
      <w:ind w:left="0" w:firstLine="709"/>
    </w:pPr>
  </w:style>
  <w:style w:type="paragraph" w:customStyle="1" w:styleId="tdtoccaptionlevel1">
    <w:name w:val="td_toc_caption_level_1"/>
    <w:next w:val="a9"/>
    <w:qFormat/>
    <w:rsid w:val="002D50D5"/>
    <w:pPr>
      <w:keepNext/>
      <w:pageBreakBefore/>
      <w:numPr>
        <w:numId w:val="25"/>
      </w:numPr>
      <w:spacing w:before="120" w:after="120" w:line="240" w:lineRule="auto"/>
      <w:jc w:val="center"/>
      <w:outlineLvl w:val="0"/>
    </w:pPr>
    <w:rPr>
      <w:rFonts w:ascii="Arial" w:eastAsia="Times New Roman" w:hAnsi="Arial" w:cs="Arial"/>
      <w:b/>
      <w:bCs/>
      <w:caps/>
      <w:kern w:val="32"/>
      <w:sz w:val="24"/>
      <w:szCs w:val="32"/>
      <w:lang w:eastAsia="ru-RU"/>
    </w:rPr>
  </w:style>
  <w:style w:type="paragraph" w:customStyle="1" w:styleId="tdtoccaptionlevel2">
    <w:name w:val="td_toc_caption_level_2"/>
    <w:next w:val="a9"/>
    <w:qFormat/>
    <w:rsid w:val="002D50D5"/>
    <w:pPr>
      <w:keepNext/>
      <w:numPr>
        <w:ilvl w:val="1"/>
        <w:numId w:val="25"/>
      </w:numPr>
      <w:spacing w:before="120" w:after="120" w:line="240" w:lineRule="auto"/>
      <w:jc w:val="both"/>
      <w:outlineLvl w:val="1"/>
    </w:pPr>
    <w:rPr>
      <w:rFonts w:ascii="Arial" w:eastAsia="Times New Roman" w:hAnsi="Arial" w:cs="Arial"/>
      <w:b/>
      <w:bCs/>
      <w:kern w:val="32"/>
      <w:sz w:val="24"/>
      <w:szCs w:val="32"/>
      <w:lang w:eastAsia="ru-RU"/>
    </w:rPr>
  </w:style>
  <w:style w:type="paragraph" w:customStyle="1" w:styleId="tdtoccaptionlevel3">
    <w:name w:val="td_toc_caption_level_3"/>
    <w:next w:val="a9"/>
    <w:qFormat/>
    <w:rsid w:val="002D50D5"/>
    <w:pPr>
      <w:keepNext/>
      <w:numPr>
        <w:ilvl w:val="2"/>
        <w:numId w:val="25"/>
      </w:numPr>
      <w:spacing w:before="120" w:after="120" w:line="240" w:lineRule="auto"/>
      <w:jc w:val="both"/>
      <w:outlineLvl w:val="2"/>
    </w:pPr>
    <w:rPr>
      <w:rFonts w:ascii="Arial" w:eastAsia="Times New Roman" w:hAnsi="Arial" w:cs="Arial"/>
      <w:b/>
      <w:bCs/>
      <w:kern w:val="32"/>
      <w:sz w:val="24"/>
      <w:szCs w:val="26"/>
      <w:lang w:eastAsia="ru-RU"/>
    </w:rPr>
  </w:style>
  <w:style w:type="paragraph" w:customStyle="1" w:styleId="tdtoccaptionlevel4">
    <w:name w:val="td_toc_caption_level_4"/>
    <w:next w:val="a9"/>
    <w:qFormat/>
    <w:rsid w:val="002D50D5"/>
    <w:pPr>
      <w:keepNext/>
      <w:numPr>
        <w:ilvl w:val="3"/>
        <w:numId w:val="25"/>
      </w:numPr>
      <w:spacing w:before="120" w:after="120" w:line="240" w:lineRule="auto"/>
      <w:jc w:val="both"/>
      <w:outlineLvl w:val="3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dtoccaptionlevel5">
    <w:name w:val="td_toc_caption_level_5"/>
    <w:next w:val="a9"/>
    <w:qFormat/>
    <w:rsid w:val="002D50D5"/>
    <w:pPr>
      <w:keepNext/>
      <w:numPr>
        <w:ilvl w:val="4"/>
        <w:numId w:val="25"/>
      </w:numPr>
      <w:spacing w:before="120" w:after="120" w:line="240" w:lineRule="auto"/>
      <w:jc w:val="both"/>
      <w:outlineLvl w:val="4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dtoccaptionlevel6">
    <w:name w:val="td_toc_caption_level_6"/>
    <w:next w:val="a9"/>
    <w:qFormat/>
    <w:rsid w:val="002D50D5"/>
    <w:pPr>
      <w:keepNext/>
      <w:numPr>
        <w:ilvl w:val="5"/>
        <w:numId w:val="25"/>
      </w:numPr>
      <w:spacing w:before="120" w:after="120" w:line="240" w:lineRule="auto"/>
      <w:jc w:val="both"/>
      <w:outlineLvl w:val="5"/>
    </w:pPr>
    <w:rPr>
      <w:rFonts w:ascii="Arial" w:eastAsia="Times New Roman" w:hAnsi="Arial" w:cs="Times New Roman"/>
      <w:b/>
      <w:noProof/>
      <w:sz w:val="24"/>
      <w:szCs w:val="20"/>
      <w:lang w:eastAsia="ru-RU"/>
    </w:rPr>
  </w:style>
  <w:style w:type="paragraph" w:customStyle="1" w:styleId="text-">
    <w:name w:val="#text - красная строка"/>
    <w:basedOn w:val="24"/>
    <w:next w:val="a9"/>
    <w:qFormat/>
    <w:rsid w:val="005672EE"/>
    <w:pPr>
      <w:spacing w:before="480" w:after="240"/>
      <w:contextualSpacing w:val="0"/>
    </w:pPr>
    <w:rPr>
      <w:sz w:val="24"/>
    </w:rPr>
  </w:style>
  <w:style w:type="paragraph" w:customStyle="1" w:styleId="text">
    <w:name w:val="#text"/>
    <w:link w:val="text0"/>
    <w:qFormat/>
    <w:rsid w:val="00C44F18"/>
    <w:pPr>
      <w:spacing w:after="0" w:line="360" w:lineRule="auto"/>
    </w:pPr>
    <w:rPr>
      <w:rFonts w:ascii="Times New Roman" w:eastAsia="Times New Roman" w:hAnsi="Times New Roman" w:cs="Times New Roman"/>
      <w:bCs/>
      <w:sz w:val="26"/>
      <w:szCs w:val="20"/>
      <w:lang w:eastAsia="ru-RU"/>
    </w:rPr>
  </w:style>
  <w:style w:type="character" w:customStyle="1" w:styleId="text0">
    <w:name w:val="#text Знак"/>
    <w:link w:val="text"/>
    <w:rsid w:val="00C44F18"/>
    <w:rPr>
      <w:rFonts w:ascii="Times New Roman" w:eastAsia="Times New Roman" w:hAnsi="Times New Roman" w:cs="Times New Roman"/>
      <w:bCs/>
      <w:sz w:val="26"/>
      <w:szCs w:val="20"/>
      <w:lang w:eastAsia="ru-RU"/>
    </w:rPr>
  </w:style>
  <w:style w:type="paragraph" w:customStyle="1" w:styleId="afffffb">
    <w:name w:val="Приложение"/>
    <w:basedOn w:val="afffff4"/>
    <w:link w:val="afffffc"/>
    <w:qFormat/>
    <w:rsid w:val="0043590A"/>
    <w:pPr>
      <w:keepNext w:val="0"/>
      <w:pageBreakBefore w:val="0"/>
      <w:widowControl w:val="0"/>
      <w:spacing w:before="480" w:after="480" w:line="360" w:lineRule="auto"/>
      <w:jc w:val="center"/>
    </w:pPr>
    <w:rPr>
      <w:caps w:val="0"/>
      <w:lang w:eastAsia="ru-RU"/>
    </w:rPr>
  </w:style>
  <w:style w:type="character" w:customStyle="1" w:styleId="afffffc">
    <w:name w:val="Приложение Знак"/>
    <w:basedOn w:val="afffff5"/>
    <w:link w:val="afffffb"/>
    <w:rsid w:val="0043590A"/>
    <w:rPr>
      <w:rFonts w:ascii="Times New Roman" w:eastAsia="Calibri" w:hAnsi="Times New Roman" w:cs="Times New Roman"/>
      <w:b w:val="0"/>
      <w:caps w:val="0"/>
      <w:sz w:val="24"/>
      <w:szCs w:val="32"/>
      <w:lang w:eastAsia="ru-RU" w:bidi="en-US"/>
    </w:rPr>
  </w:style>
  <w:style w:type="paragraph" w:customStyle="1" w:styleId="afffffd">
    <w:name w:val="Тип_ненумер_прилож"/>
    <w:next w:val="aa"/>
    <w:link w:val="afffffe"/>
    <w:qFormat/>
    <w:rsid w:val="00FE2F89"/>
    <w:pPr>
      <w:spacing w:after="480"/>
      <w:jc w:val="right"/>
    </w:pPr>
    <w:rPr>
      <w:rFonts w:ascii="Times New Roman" w:eastAsia="Calibri" w:hAnsi="Times New Roman" w:cs="Times New Roman"/>
      <w:sz w:val="28"/>
      <w:szCs w:val="32"/>
      <w:lang w:bidi="en-US"/>
    </w:rPr>
  </w:style>
  <w:style w:type="character" w:customStyle="1" w:styleId="afffffe">
    <w:name w:val="Тип_ненумер_прилож Знак"/>
    <w:basedOn w:val="ab"/>
    <w:link w:val="afffffd"/>
    <w:rsid w:val="00FE2F89"/>
    <w:rPr>
      <w:rFonts w:ascii="Times New Roman" w:eastAsia="Calibri" w:hAnsi="Times New Roman" w:cs="Times New Roman"/>
      <w:sz w:val="28"/>
      <w:szCs w:val="32"/>
      <w:lang w:bidi="en-US"/>
    </w:rPr>
  </w:style>
  <w:style w:type="character" w:customStyle="1" w:styleId="cut2visible">
    <w:name w:val="cut2__visible"/>
    <w:basedOn w:val="ab"/>
    <w:rsid w:val="001E2C7F"/>
  </w:style>
  <w:style w:type="character" w:customStyle="1" w:styleId="docdata">
    <w:name w:val="docdata"/>
    <w:aliases w:val="docy,v5,4083,bqiaagaaeyqcaaagiaiaaanvawaabb8laaaaaaaaaaaaaaaaaaaaaaaaaaaaaaaaaaaaaaaaaaaaaaaaaaaaaaaaaaaaaaaaaaaaaaaaaaaaaaaaaaaaaaaaaaaaaaaaaaaaaaaaaaaaaaaaaaaaaaaaaaaaaaaaaaaaaaaaaaaaaaaaaaaaaaaaaaaaaaaaaaaaaaaaaaaaaaaaaaaaaaaaaaaaaaaaaaaaaaaa"/>
    <w:basedOn w:val="ab"/>
    <w:rsid w:val="006528B0"/>
  </w:style>
  <w:style w:type="paragraph" w:customStyle="1" w:styleId="Standard">
    <w:name w:val="Standard"/>
    <w:rsid w:val="00725CD9"/>
    <w:pPr>
      <w:suppressAutoHyphens/>
      <w:autoSpaceDN w:val="0"/>
      <w:textAlignment w:val="baseline"/>
    </w:pPr>
    <w:rPr>
      <w:rFonts w:ascii="Calibri" w:eastAsia="Calibri" w:hAnsi="Calibri" w:cs="Calibri"/>
      <w:lang w:eastAsia="zh-CN" w:bidi="hi-IN"/>
    </w:rPr>
  </w:style>
  <w:style w:type="numbering" w:customStyle="1" w:styleId="WWNum3">
    <w:name w:val="WWNum3"/>
    <w:basedOn w:val="ad"/>
    <w:rsid w:val="00805C0E"/>
    <w:pPr>
      <w:numPr>
        <w:numId w:val="31"/>
      </w:numPr>
    </w:pPr>
  </w:style>
  <w:style w:type="numbering" w:customStyle="1" w:styleId="WWNum6">
    <w:name w:val="WWNum6"/>
    <w:basedOn w:val="ad"/>
    <w:rsid w:val="00805C0E"/>
    <w:pPr>
      <w:numPr>
        <w:numId w:val="3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7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0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4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46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9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2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4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3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9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73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46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8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5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9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1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8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8261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6466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696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50259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18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63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2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4663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263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130464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2417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08403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2232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04201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8599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72798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91358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9248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8830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5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21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10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94409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834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036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1279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98420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496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6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8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811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688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185108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6684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45903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303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4237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974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9964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804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92437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66609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21420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48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87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3958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390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80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451131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55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37607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3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8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0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1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1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17913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534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34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976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99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61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059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0764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0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6208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686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3656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7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6210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296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48661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4545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13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9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6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8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5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0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1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3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9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91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9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13313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224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5438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6737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478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8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82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4037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98785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9570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6529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354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09346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71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24537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49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49158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516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240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5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5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5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7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91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6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1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3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03867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1449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2274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6538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6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869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345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192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71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3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3129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1718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506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73155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08950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176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786793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1444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7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1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2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3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5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6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1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2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3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7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5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6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7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5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0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9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3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6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7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1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2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7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7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95250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751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142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2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24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290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20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14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063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91778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0628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53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1666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04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087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7198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941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70486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6514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75974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2458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4382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906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63026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081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824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1162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297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58303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7324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95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18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62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988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7646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341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46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5958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8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245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13426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9209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3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4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1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0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3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65245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716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548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5660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9853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3587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1921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14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4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27618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905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804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3359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220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4055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18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28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4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90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7884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6062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53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8711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3935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0380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9649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09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175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9632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01689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727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5860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803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24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2230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816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48118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9499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95863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4574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879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7037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2374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867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13054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9998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72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439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125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37466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72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2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98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560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80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809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065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818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9326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64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1321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805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47522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752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4543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8953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77087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15587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5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84575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38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03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16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8554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00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794298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39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55955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56981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126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13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5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4269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9703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90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818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9943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47497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249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11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4070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686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10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896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331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13078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8080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5520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928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45059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662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99275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6396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32942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4574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105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94383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2752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33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876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30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43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3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353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061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3108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7851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790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855553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90000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55812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64860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10234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28733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10754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67390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192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966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1851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693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032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8051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2082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4807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461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5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5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020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28863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304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4999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1863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8947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87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92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5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5262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49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587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317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638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04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2064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573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89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4130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1938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728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73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98950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419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6923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554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72429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39951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3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14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256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6504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329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0603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348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58359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740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8242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15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7982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13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982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1664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0465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88604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077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41344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8610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080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07147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68282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58396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24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23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73008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1827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13923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341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5930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5039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801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18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93731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735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14500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4180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26292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52604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47420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53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8339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47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09660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90632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81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172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09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97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370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0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6400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799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68952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32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47765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852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0099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4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80637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6646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8519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414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214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581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974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979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05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0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3585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25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704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1421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6653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94276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7783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8391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6978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0580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2143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5742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582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143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3297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2341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5620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96977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51404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4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07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9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08867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247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9259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855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73794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47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582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4800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39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99351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6829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9177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3550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051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0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134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5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86248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156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45832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660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691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55490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6248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22490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3382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99346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26714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0414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48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72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26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5229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467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85811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6356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29289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849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83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7223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716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45745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44631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4646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5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236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8434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66846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363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61521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446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6089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3605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79452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773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971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92688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41794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1248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8021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46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97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4168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7703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44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97729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829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86078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621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633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6509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403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69085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7052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95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197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013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8416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82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8363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5581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72757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4834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50965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901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6530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3520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05936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84369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21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8242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1521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7452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8076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6384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22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050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583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11608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0780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87985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000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02535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334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2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4912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89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46706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610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5690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1668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2468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021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76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7643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42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88604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7621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906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1734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874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91726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408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34540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5219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80703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7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1229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7340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5453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778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1788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0572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45439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023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14047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68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74999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905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39155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8942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7936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1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2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6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23818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3401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07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3795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2317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98780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818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3404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059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34045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5310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90297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88825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5634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662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7715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1912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7014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62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0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50640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3027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09763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6259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00771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0855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70115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809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09108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774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7337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34856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77940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71207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37844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136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64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48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7270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5630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64238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158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83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62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0452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4261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931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5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0001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005422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15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72454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48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26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9991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6954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04706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2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7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4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9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2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5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24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5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9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8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1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13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0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4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9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2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4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0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0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6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4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85573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053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0042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414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4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87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9721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3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0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6189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13559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5917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3303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31064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3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66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799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73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1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58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355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3938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1634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68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486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43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7799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572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237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05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0839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769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991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978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1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3175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288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1299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1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8556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8677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953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745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754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147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267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885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00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7172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68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6242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076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73846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38379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3389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4486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083410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2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0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9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0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52512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64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47742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58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3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50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470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6134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7917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654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3813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074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60765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961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19881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948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54713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3340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402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1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42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431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756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2889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92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55063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4659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96159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6719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76056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3279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7833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776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761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45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1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12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5418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176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7154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5987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97636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555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4281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395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77221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818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1450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7056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8264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8595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5812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76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9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03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8515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0520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228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42581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6276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37474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92684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441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97106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071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36367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360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71746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9495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69173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1994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8322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746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72000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79589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49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24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2418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686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59825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99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41618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6801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32971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7726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19755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72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954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10958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7482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3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62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31005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583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69938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0435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24404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4773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36373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178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91521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114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94236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6500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413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23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407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880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3412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5672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5074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80333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8541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92351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9386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725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1903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157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5652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95975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0940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4437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0699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51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569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29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23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6689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21770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7503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65276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240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75259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7426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15903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6377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807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97199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150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2610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202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01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7425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489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46652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47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515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3870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559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33641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550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31892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3378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63412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9600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92072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347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86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7500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912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25421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67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001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2779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996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8744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9712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39697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957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52901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151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44173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1195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9261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2961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3768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8875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76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10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59838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922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99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06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7546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8916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23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98707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302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266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8656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840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11863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258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07399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6563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80258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49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389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344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75577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5468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53474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6774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72166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6288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26708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2509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338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89837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4085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6643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97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4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56206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460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56812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397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81223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525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80450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694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27500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038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88550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8410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72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86013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1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8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0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8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8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5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9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9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4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1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17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0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9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3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0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7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9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0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8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33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3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5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8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5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5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2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93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8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37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48576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533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069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35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33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902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9224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54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9188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713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93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192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62519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554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52951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63107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2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9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64;&#1072;&#1073;&#1083;&#1086;&#1085;&#1099;\&#1064;&#1072;&#1073;&#1083;&#1086;&#1085;%20&#1089;&#1090;&#1080;&#1083;&#1077;&#1081;%20&#1087;&#1086;%20&#1043;&#1054;&#1057;&#1058;_&#1055;&#1050;&#1041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1A835B46C05F046860862BE1B2A5B4F" ma:contentTypeVersion="3" ma:contentTypeDescription="Создание документа." ma:contentTypeScope="" ma:versionID="2a1048e36770ee5899fe34d1e404821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29ca3d4461f832134b1d535c2dc15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D5F8F3-71DC-44BF-B3BE-A143FA0DA1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EAC318-98B4-4E4B-AD32-6C0E435014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CE78D6B-E2E9-4C57-AEA1-610EC378EA3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A3E481-1F1F-400C-BF5D-1675EA8DF2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D:\Шаблоны\Шаблон стилей по ГОСТ_ПКБ.dotm</Template>
  <TotalTime>2420</TotalTime>
  <Pages>12</Pages>
  <Words>1448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Тропников Евгений</dc:creator>
  <cp:lastModifiedBy>Маргарита</cp:lastModifiedBy>
  <cp:revision>205</cp:revision>
  <cp:lastPrinted>2023-06-20T07:15:00Z</cp:lastPrinted>
  <dcterms:created xsi:type="dcterms:W3CDTF">2017-04-11T15:04:00Z</dcterms:created>
  <dcterms:modified xsi:type="dcterms:W3CDTF">2026-04-22T09:56:00Z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полнитель">
    <vt:lpwstr>ЗАО «ПКБ «РИО»</vt:lpwstr>
  </property>
  <property fmtid="{D5CDD505-2E9C-101B-9397-08002B2CF9AE}" pid="3" name="Заказчик">
    <vt:lpwstr>ЗАО «ПКБ «РИО»</vt:lpwstr>
  </property>
  <property fmtid="{D5CDD505-2E9C-101B-9397-08002B2CF9AE}" pid="4" name="Наименование документа">
    <vt:lpwstr>Текст программы</vt:lpwstr>
  </property>
  <property fmtid="{D5CDD505-2E9C-101B-9397-08002B2CF9AE}" pid="5" name="Класс Системы">
    <vt:lpwstr>Программный комплекс "Терминал дежурного по связи"</vt:lpwstr>
  </property>
  <property fmtid="{D5CDD505-2E9C-101B-9397-08002B2CF9AE}" pid="6" name="Наименование Системы">
    <vt:lpwstr>Компонент "Терминал администратора безопасности информации"</vt:lpwstr>
  </property>
  <property fmtid="{D5CDD505-2E9C-101B-9397-08002B2CF9AE}" pid="7" name="Децимальник">
    <vt:lpwstr>ИКГТ.50214 12</vt:lpwstr>
  </property>
  <property fmtid="{D5CDD505-2E9C-101B-9397-08002B2CF9AE}" pid="8" name="Project Name">
    <vt:lpwstr>
    </vt:lpwstr>
  </property>
  <property fmtid="{D5CDD505-2E9C-101B-9397-08002B2CF9AE}" pid="9" name="ии_Часть">
    <vt:lpwstr>0</vt:lpwstr>
  </property>
  <property fmtid="{D5CDD505-2E9C-101B-9397-08002B2CF9AE}" pid="10" name="п_ии_Согласовано_с_ОКК">
    <vt:lpwstr>
    </vt:lpwstr>
  </property>
  <property fmtid="{D5CDD505-2E9C-101B-9397-08002B2CF9AE}" pid="11" name="п_ии_Согласовано_с_ОРиМТС">
    <vt:lpwstr>
    </vt:lpwstr>
  </property>
  <property fmtid="{D5CDD505-2E9C-101B-9397-08002B2CF9AE}" pid="12" name="п_ии_Согласовано_с_ОНиРР">
    <vt:lpwstr>
    </vt:lpwstr>
  </property>
  <property fmtid="{D5CDD505-2E9C-101B-9397-08002B2CF9AE}" pid="13" name="ии_Дата">
    <vt:lpwstr>11.04.16</vt:lpwstr>
  </property>
  <property fmtid="{D5CDD505-2E9C-101B-9397-08002B2CF9AE}" pid="14" name="ии_Частей_всего">
    <vt:lpwstr>
    </vt:lpwstr>
  </property>
  <property fmtid="{D5CDD505-2E9C-101B-9397-08002B2CF9AE}" pid="15" name="п_ии_Согласовано_с_ПКО">
    <vt:lpwstr>
    </vt:lpwstr>
  </property>
  <property fmtid="{D5CDD505-2E9C-101B-9397-08002B2CF9AE}" pid="16" name="Обозначение">
    <vt:lpwstr>см.ниже</vt:lpwstr>
  </property>
</Properties>
</file>