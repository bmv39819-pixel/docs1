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2EE" w:rsidRPr="0099377F" w:rsidRDefault="005672EE" w:rsidP="000C152B">
      <w:pPr>
        <w:widowControl w:val="0"/>
        <w:tabs>
          <w:tab w:val="center" w:pos="4844"/>
          <w:tab w:val="right" w:pos="9689"/>
        </w:tabs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8"/>
        </w:rPr>
      </w:pPr>
      <w:r w:rsidRPr="0099377F">
        <w:rPr>
          <w:rFonts w:ascii="Times New Roman" w:eastAsia="Times New Roman" w:hAnsi="Times New Roman" w:cs="Times New Roman"/>
          <w:sz w:val="24"/>
          <w:szCs w:val="28"/>
        </w:rPr>
        <w:t>УТВЕРЖДЕН</w:t>
      </w:r>
    </w:p>
    <w:p w:rsidR="005672EE" w:rsidRPr="0099377F" w:rsidRDefault="003812F2" w:rsidP="005672EE">
      <w:pPr>
        <w:widowControl w:val="0"/>
        <w:tabs>
          <w:tab w:val="center" w:pos="4844"/>
          <w:tab w:val="right" w:pos="968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АБВГ</w:t>
      </w:r>
      <w:r w:rsidR="005672EE" w:rsidRPr="0099377F">
        <w:rPr>
          <w:rFonts w:ascii="Times New Roman" w:eastAsia="Times New Roman" w:hAnsi="Times New Roman" w:cs="Times New Roman"/>
          <w:sz w:val="24"/>
          <w:szCs w:val="28"/>
        </w:rPr>
        <w:t>.</w:t>
      </w:r>
      <w:r>
        <w:rPr>
          <w:rFonts w:ascii="Times New Roman" w:eastAsia="Times New Roman" w:hAnsi="Times New Roman" w:cs="Times New Roman"/>
          <w:sz w:val="24"/>
          <w:szCs w:val="28"/>
        </w:rPr>
        <w:t>12345</w:t>
      </w:r>
      <w:r w:rsidR="005672EE" w:rsidRPr="0099377F">
        <w:rPr>
          <w:rFonts w:ascii="Times New Roman" w:eastAsia="Times New Roman" w:hAnsi="Times New Roman" w:cs="Times New Roman"/>
          <w:sz w:val="24"/>
          <w:szCs w:val="28"/>
        </w:rPr>
        <w:t>-01</w:t>
      </w:r>
      <w:r w:rsidR="00BD7251">
        <w:rPr>
          <w:rFonts w:ascii="Times New Roman" w:eastAsia="Times New Roman" w:hAnsi="Times New Roman" w:cs="Times New Roman"/>
          <w:sz w:val="24"/>
          <w:szCs w:val="28"/>
        </w:rPr>
        <w:t xml:space="preserve"> 81</w:t>
      </w:r>
      <w:r w:rsidR="005672EE" w:rsidRPr="00C467A6">
        <w:rPr>
          <w:rFonts w:ascii="Times New Roman" w:eastAsia="Times New Roman" w:hAnsi="Times New Roman" w:cs="Times New Roman"/>
          <w:sz w:val="24"/>
          <w:szCs w:val="28"/>
        </w:rPr>
        <w:t xml:space="preserve"> 01</w:t>
      </w:r>
      <w:r w:rsidR="005672EE" w:rsidRPr="0099377F">
        <w:rPr>
          <w:rFonts w:ascii="Times New Roman" w:eastAsia="Times New Roman" w:hAnsi="Times New Roman" w:cs="Times New Roman"/>
          <w:sz w:val="24"/>
          <w:szCs w:val="28"/>
        </w:rPr>
        <w:t>-ЛУ</w:t>
      </w: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99377F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4E32DF" w:rsidRDefault="00684A39" w:rsidP="005672EE">
      <w:pPr>
        <w:widowControl w:val="0"/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СПЕЦИАЛЬНОЕ ПРОГРАММНОЕ ОБЕСПЕЧЕНИЕ</w:t>
      </w:r>
    </w:p>
    <w:p w:rsidR="00684A39" w:rsidRDefault="005672EE" w:rsidP="003812F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E32DF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812F2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eastAsia="Times New Roman" w:hAnsi="Times New Roman" w:cs="Times New Roman"/>
          <w:sz w:val="28"/>
          <w:szCs w:val="28"/>
        </w:rPr>
        <w:t>УПРАВЛЕНИЯ</w:t>
      </w:r>
      <w:r w:rsidR="00684A39">
        <w:rPr>
          <w:rFonts w:ascii="Times New Roman" w:eastAsia="Times New Roman" w:hAnsi="Times New Roman" w:cs="Times New Roman"/>
          <w:sz w:val="28"/>
          <w:szCs w:val="28"/>
        </w:rPr>
        <w:t xml:space="preserve"> СТАНЦИЕЙ</w:t>
      </w:r>
      <w:r w:rsidRPr="004E32DF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3812F2" w:rsidRPr="003812F2" w:rsidRDefault="003812F2" w:rsidP="003812F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72EE" w:rsidRPr="004E32DF" w:rsidRDefault="00E22F5D" w:rsidP="005672E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2F5D">
        <w:rPr>
          <w:rFonts w:ascii="Times New Roman" w:eastAsia="Times New Roman" w:hAnsi="Times New Roman" w:cs="Times New Roman"/>
          <w:sz w:val="28"/>
          <w:szCs w:val="28"/>
        </w:rPr>
        <w:t>Пояснительная записка</w:t>
      </w:r>
    </w:p>
    <w:p w:rsidR="005672EE" w:rsidRPr="005672EE" w:rsidRDefault="003812F2" w:rsidP="00CA15AB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12F2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АБВГ.12345-01 81 </w:t>
      </w:r>
      <w:r w:rsidR="005672EE" w:rsidRPr="005672EE">
        <w:rPr>
          <w:rFonts w:ascii="Times New Roman" w:eastAsia="Times New Roman" w:hAnsi="Times New Roman" w:cs="Times New Roman"/>
          <w:noProof/>
          <w:sz w:val="28"/>
          <w:szCs w:val="28"/>
        </w:rPr>
        <w:t>01</w:t>
      </w:r>
    </w:p>
    <w:p w:rsidR="005672EE" w:rsidRPr="0099377F" w:rsidRDefault="005672EE" w:rsidP="00CA15AB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99377F">
        <w:rPr>
          <w:rFonts w:ascii="Times New Roman" w:eastAsia="Times New Roman" w:hAnsi="Times New Roman" w:cs="Times New Roman"/>
          <w:sz w:val="24"/>
          <w:szCs w:val="28"/>
        </w:rPr>
        <w:t xml:space="preserve">Листов </w:t>
      </w:r>
      <w:r w:rsidRPr="0099377F">
        <w:rPr>
          <w:rFonts w:ascii="Times New Roman" w:hAnsi="Times New Roman" w:cs="Times New Roman"/>
          <w:sz w:val="24"/>
        </w:rPr>
        <w:fldChar w:fldCharType="begin"/>
      </w:r>
      <w:r w:rsidRPr="0099377F">
        <w:rPr>
          <w:rFonts w:ascii="Times New Roman" w:hAnsi="Times New Roman" w:cs="Times New Roman"/>
          <w:sz w:val="24"/>
        </w:rPr>
        <w:instrText xml:space="preserve"> =</w:instrText>
      </w:r>
      <w:r w:rsidRPr="0099377F">
        <w:rPr>
          <w:rFonts w:ascii="Times New Roman" w:hAnsi="Times New Roman" w:cs="Times New Roman"/>
          <w:sz w:val="24"/>
        </w:rPr>
        <w:fldChar w:fldCharType="begin"/>
      </w:r>
      <w:r w:rsidRPr="0099377F">
        <w:rPr>
          <w:rFonts w:ascii="Times New Roman" w:hAnsi="Times New Roman" w:cs="Times New Roman"/>
          <w:sz w:val="24"/>
        </w:rPr>
        <w:instrText xml:space="preserve"> DOCPROPERTY  Pages </w:instrText>
      </w:r>
      <w:r w:rsidRPr="0099377F">
        <w:rPr>
          <w:rFonts w:ascii="Times New Roman" w:hAnsi="Times New Roman" w:cs="Times New Roman"/>
          <w:sz w:val="24"/>
        </w:rPr>
        <w:fldChar w:fldCharType="separate"/>
      </w:r>
      <w:r w:rsidR="004F6B44">
        <w:rPr>
          <w:rFonts w:ascii="Times New Roman" w:hAnsi="Times New Roman" w:cs="Times New Roman"/>
          <w:sz w:val="24"/>
        </w:rPr>
        <w:instrText>11</w:instrText>
      </w:r>
      <w:r w:rsidRPr="0099377F">
        <w:rPr>
          <w:rFonts w:ascii="Times New Roman" w:hAnsi="Times New Roman" w:cs="Times New Roman"/>
          <w:sz w:val="24"/>
        </w:rPr>
        <w:fldChar w:fldCharType="end"/>
      </w:r>
      <w:r w:rsidRPr="0099377F">
        <w:rPr>
          <w:rFonts w:ascii="Times New Roman" w:hAnsi="Times New Roman" w:cs="Times New Roman"/>
          <w:sz w:val="24"/>
        </w:rPr>
        <w:instrText xml:space="preserve"> - 0 </w:instrText>
      </w:r>
      <w:r w:rsidRPr="0099377F">
        <w:rPr>
          <w:rFonts w:ascii="Times New Roman" w:hAnsi="Times New Roman" w:cs="Times New Roman"/>
          <w:sz w:val="24"/>
        </w:rPr>
        <w:fldChar w:fldCharType="separate"/>
      </w:r>
      <w:r w:rsidR="004F6B44">
        <w:rPr>
          <w:rFonts w:ascii="Times New Roman" w:hAnsi="Times New Roman" w:cs="Times New Roman"/>
          <w:noProof/>
          <w:sz w:val="24"/>
        </w:rPr>
        <w:t>11</w:t>
      </w:r>
      <w:r w:rsidRPr="0099377F">
        <w:rPr>
          <w:rFonts w:ascii="Times New Roman" w:hAnsi="Times New Roman" w:cs="Times New Roman"/>
          <w:sz w:val="24"/>
        </w:rPr>
        <w:fldChar w:fldCharType="end"/>
      </w: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99377F" w:rsidRDefault="00DE0609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202</w:t>
      </w:r>
      <w:r w:rsidR="003812F2">
        <w:rPr>
          <w:rFonts w:ascii="Times New Roman" w:eastAsia="Times New Roman" w:hAnsi="Times New Roman" w:cs="Times New Roman"/>
          <w:sz w:val="24"/>
          <w:szCs w:val="28"/>
        </w:rPr>
        <w:t>6</w:t>
      </w:r>
    </w:p>
    <w:p w:rsidR="005672EE" w:rsidRPr="0099377F" w:rsidRDefault="005672EE" w:rsidP="005672EE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9377F">
        <w:rPr>
          <w:rFonts w:ascii="Times New Roman" w:eastAsia="Times New Roman" w:hAnsi="Times New Roman" w:cs="Times New Roman"/>
          <w:sz w:val="24"/>
          <w:szCs w:val="24"/>
        </w:rPr>
        <w:t>Литера</w:t>
      </w:r>
    </w:p>
    <w:p w:rsidR="00C8373B" w:rsidRPr="0069533E" w:rsidRDefault="00C8373B" w:rsidP="005672EE">
      <w:pPr>
        <w:pStyle w:val="afffc"/>
      </w:pPr>
      <w:r w:rsidRPr="005672EE">
        <w:lastRenderedPageBreak/>
        <w:t>Аннотация</w:t>
      </w:r>
    </w:p>
    <w:p w:rsidR="00366AF1" w:rsidRPr="00420EAC" w:rsidRDefault="00BD7251" w:rsidP="00366AF1">
      <w:pPr>
        <w:pStyle w:val="aa"/>
      </w:pPr>
      <w:r w:rsidRPr="005B11F9">
        <w:t xml:space="preserve">Настоящий документ является пояснительной запиской к </w:t>
      </w:r>
      <w:r w:rsidR="00684A39">
        <w:t>специальному программному обеспечению «</w:t>
      </w:r>
      <w:r w:rsidR="00566662">
        <w:t>Система у</w:t>
      </w:r>
      <w:r w:rsidR="00684A39">
        <w:t xml:space="preserve">правления станцией» </w:t>
      </w:r>
      <w:r w:rsidR="00566662" w:rsidRPr="00566662">
        <w:t xml:space="preserve">АБВГ.12345-01 </w:t>
      </w:r>
      <w:r w:rsidR="00684A39">
        <w:t xml:space="preserve">(далее по тексту – СПО </w:t>
      </w:r>
      <w:r w:rsidR="00566662">
        <w:t>СУ</w:t>
      </w:r>
      <w:r w:rsidR="00684A39">
        <w:t xml:space="preserve">С </w:t>
      </w:r>
      <w:r w:rsidR="00684A39" w:rsidRPr="007D3554">
        <w:t>или программа</w:t>
      </w:r>
      <w:r w:rsidR="00684A39">
        <w:t>), предназначенного для управления станцией и обеспечения функционирования ее аппаратных средств</w:t>
      </w:r>
      <w:r w:rsidRPr="005B11F9">
        <w:t>.</w:t>
      </w:r>
    </w:p>
    <w:p w:rsidR="00C8373B" w:rsidRPr="0069533E" w:rsidRDefault="00366AF1" w:rsidP="00366AF1">
      <w:pPr>
        <w:pStyle w:val="aa"/>
      </w:pPr>
      <w:r w:rsidRPr="00420EAC">
        <w:t>Оформлен</w:t>
      </w:r>
      <w:r w:rsidR="00BD7251">
        <w:t>ие документа «Пояснительная записка</w:t>
      </w:r>
      <w:r w:rsidRPr="00420EAC">
        <w:t xml:space="preserve">» </w:t>
      </w:r>
      <w:r w:rsidR="00FF295A">
        <w:t>соответствует требованиям</w:t>
      </w:r>
      <w:r w:rsidR="00BD7251">
        <w:t xml:space="preserve"> ЕСПД ГОСТ 19.404-79</w:t>
      </w:r>
      <w:r w:rsidRPr="00420EAC">
        <w:t xml:space="preserve"> «</w:t>
      </w:r>
      <w:r w:rsidR="00BD7251">
        <w:t>Пояснительная записка. Требования к содержанию и оформлению</w:t>
      </w:r>
      <w:r w:rsidRPr="00420EAC">
        <w:t>».</w:t>
      </w:r>
    </w:p>
    <w:p w:rsidR="00C8373B" w:rsidRPr="0069533E" w:rsidRDefault="00C8373B" w:rsidP="005672EE">
      <w:pPr>
        <w:pStyle w:val="aa"/>
      </w:pPr>
      <w:r w:rsidRPr="0069533E">
        <w:br w:type="page"/>
      </w:r>
    </w:p>
    <w:p w:rsidR="0016595F" w:rsidRPr="0069533E" w:rsidRDefault="003A3482" w:rsidP="005672EE">
      <w:pPr>
        <w:pStyle w:val="afffc"/>
      </w:pPr>
      <w:r w:rsidRPr="0069533E">
        <w:lastRenderedPageBreak/>
        <w:t>СОДЕРЖАНИЕ</w:t>
      </w:r>
    </w:p>
    <w:p w:rsidR="004F6B44" w:rsidRDefault="00F065AF">
      <w:pPr>
        <w:pStyle w:val="18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 w:rsidRPr="00C80DFE">
        <w:rPr>
          <w:rFonts w:cs="Times New Roman"/>
          <w:szCs w:val="24"/>
          <w:lang w:bidi="en-US"/>
        </w:rPr>
        <w:fldChar w:fldCharType="begin"/>
      </w:r>
      <w:r w:rsidRPr="00C80DFE">
        <w:rPr>
          <w:rFonts w:cs="Times New Roman"/>
          <w:szCs w:val="24"/>
        </w:rPr>
        <w:instrText xml:space="preserve"> TOC \o "1-3" \h \z \t "Приложение_шапка;1" </w:instrText>
      </w:r>
      <w:r w:rsidRPr="00C80DFE">
        <w:rPr>
          <w:rFonts w:cs="Times New Roman"/>
          <w:szCs w:val="24"/>
          <w:lang w:bidi="en-US"/>
        </w:rPr>
        <w:fldChar w:fldCharType="separate"/>
      </w:r>
      <w:hyperlink w:anchor="_Toc226478077" w:history="1">
        <w:r w:rsidR="004F6B44" w:rsidRPr="00CB2B3E">
          <w:rPr>
            <w:rStyle w:val="af4"/>
            <w:noProof/>
          </w:rPr>
          <w:t>1. Введение</w:t>
        </w:r>
        <w:r w:rsidR="004F6B44">
          <w:rPr>
            <w:noProof/>
            <w:webHidden/>
          </w:rPr>
          <w:tab/>
        </w:r>
        <w:r w:rsidR="004F6B44">
          <w:rPr>
            <w:noProof/>
            <w:webHidden/>
          </w:rPr>
          <w:fldChar w:fldCharType="begin"/>
        </w:r>
        <w:r w:rsidR="004F6B44">
          <w:rPr>
            <w:noProof/>
            <w:webHidden/>
          </w:rPr>
          <w:instrText xml:space="preserve"> PAGEREF _Toc226478077 \h </w:instrText>
        </w:r>
        <w:r w:rsidR="004F6B44">
          <w:rPr>
            <w:noProof/>
            <w:webHidden/>
          </w:rPr>
        </w:r>
        <w:r w:rsidR="004F6B44">
          <w:rPr>
            <w:noProof/>
            <w:webHidden/>
          </w:rPr>
          <w:fldChar w:fldCharType="separate"/>
        </w:r>
        <w:r w:rsidR="004F6B44">
          <w:rPr>
            <w:noProof/>
            <w:webHidden/>
          </w:rPr>
          <w:t>4</w:t>
        </w:r>
        <w:r w:rsidR="004F6B44"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78" w:history="1">
        <w:r w:rsidRPr="00CB2B3E">
          <w:rPr>
            <w:rStyle w:val="af4"/>
            <w:noProof/>
          </w:rPr>
          <w:t>1.1. Наименование и обозначение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18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79" w:history="1">
        <w:r w:rsidRPr="00CB2B3E">
          <w:rPr>
            <w:rStyle w:val="af4"/>
            <w:noProof/>
          </w:rPr>
          <w:t>2.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0" w:history="1">
        <w:r w:rsidRPr="00CB2B3E">
          <w:rPr>
            <w:rStyle w:val="af4"/>
            <w:noProof/>
          </w:rPr>
          <w:t>2.1.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1" w:history="1">
        <w:r w:rsidRPr="00CB2B3E">
          <w:rPr>
            <w:rStyle w:val="af4"/>
            <w:noProof/>
          </w:rPr>
          <w:t>2.2. Область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18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2" w:history="1">
        <w:r w:rsidRPr="00CB2B3E">
          <w:rPr>
            <w:rStyle w:val="af4"/>
            <w:noProof/>
          </w:rPr>
          <w:t>3. Технические характеристики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3" w:history="1">
        <w:r w:rsidRPr="00CB2B3E">
          <w:rPr>
            <w:rStyle w:val="af4"/>
            <w:noProof/>
          </w:rPr>
          <w:t>3.1. Постановка задачи на разработку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4" w:history="1">
        <w:r w:rsidRPr="00CB2B3E">
          <w:rPr>
            <w:rStyle w:val="af4"/>
            <w:noProof/>
          </w:rPr>
          <w:t>3.2. Описание применяемых математических методов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5" w:history="1">
        <w:r w:rsidRPr="00CB2B3E">
          <w:rPr>
            <w:rStyle w:val="af4"/>
            <w:noProof/>
          </w:rPr>
          <w:t>3.3. Описание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36"/>
        <w:rPr>
          <w:rFonts w:asciiTheme="minorHAnsi" w:eastAsiaTheme="minorEastAsia" w:hAnsiTheme="minorHAnsi"/>
          <w:kern w:val="2"/>
          <w:szCs w:val="24"/>
          <w:lang w:eastAsia="ru-RU"/>
          <w14:ligatures w14:val="standardContextual"/>
        </w:rPr>
      </w:pPr>
      <w:hyperlink w:anchor="_Toc226478086" w:history="1">
        <w:r w:rsidRPr="00CB2B3E">
          <w:rPr>
            <w:rStyle w:val="af4"/>
          </w:rPr>
          <w:t>3.3.1. Структура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_Toc226478086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7" w:history="1">
        <w:r w:rsidRPr="00CB2B3E">
          <w:rPr>
            <w:rStyle w:val="af4"/>
            <w:noProof/>
          </w:rPr>
          <w:t>3.4. Описание алгоритма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8" w:history="1">
        <w:r w:rsidRPr="00CB2B3E">
          <w:rPr>
            <w:rStyle w:val="af4"/>
            <w:noProof/>
          </w:rPr>
          <w:t>3.5. Взаимодействие программы с другими программами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89" w:history="1">
        <w:r w:rsidRPr="00CB2B3E">
          <w:rPr>
            <w:rStyle w:val="af4"/>
            <w:noProof/>
          </w:rPr>
          <w:t>3.6. Описание и организация основных входных 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36"/>
        <w:rPr>
          <w:rFonts w:asciiTheme="minorHAnsi" w:eastAsiaTheme="minorEastAsia" w:hAnsiTheme="minorHAnsi"/>
          <w:kern w:val="2"/>
          <w:szCs w:val="24"/>
          <w:lang w:eastAsia="ru-RU"/>
          <w14:ligatures w14:val="standardContextual"/>
        </w:rPr>
      </w:pPr>
      <w:hyperlink w:anchor="_Toc226478090" w:history="1">
        <w:r w:rsidRPr="00CB2B3E">
          <w:rPr>
            <w:rStyle w:val="af4"/>
          </w:rPr>
          <w:t>3.6.1. Входные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_Toc226478090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F6B44" w:rsidRDefault="004F6B44">
      <w:pPr>
        <w:pStyle w:val="36"/>
        <w:rPr>
          <w:rFonts w:asciiTheme="minorHAnsi" w:eastAsiaTheme="minorEastAsia" w:hAnsiTheme="minorHAnsi"/>
          <w:kern w:val="2"/>
          <w:szCs w:val="24"/>
          <w:lang w:eastAsia="ru-RU"/>
          <w14:ligatures w14:val="standardContextual"/>
        </w:rPr>
      </w:pPr>
      <w:hyperlink w:anchor="_Toc226478091" w:history="1">
        <w:r w:rsidRPr="00CB2B3E">
          <w:rPr>
            <w:rStyle w:val="af4"/>
          </w:rPr>
          <w:t>3.6.2. Выходные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_Toc226478091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92" w:history="1">
        <w:r w:rsidRPr="00CB2B3E">
          <w:rPr>
            <w:rStyle w:val="af4"/>
            <w:noProof/>
          </w:rPr>
          <w:t>3.7. Состав технических и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36"/>
        <w:rPr>
          <w:rFonts w:asciiTheme="minorHAnsi" w:eastAsiaTheme="minorEastAsia" w:hAnsiTheme="minorHAnsi"/>
          <w:kern w:val="2"/>
          <w:szCs w:val="24"/>
          <w:lang w:eastAsia="ru-RU"/>
          <w14:ligatures w14:val="standardContextual"/>
        </w:rPr>
      </w:pPr>
      <w:hyperlink w:anchor="_Toc226478093" w:history="1">
        <w:r w:rsidRPr="00CB2B3E">
          <w:rPr>
            <w:rStyle w:val="af4"/>
          </w:rPr>
          <w:t>3.7.1. Применяемые технологии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_Toc226478093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F6B44" w:rsidRDefault="004F6B44">
      <w:pPr>
        <w:pStyle w:val="36"/>
        <w:rPr>
          <w:rFonts w:asciiTheme="minorHAnsi" w:eastAsiaTheme="minorEastAsia" w:hAnsiTheme="minorHAnsi"/>
          <w:kern w:val="2"/>
          <w:szCs w:val="24"/>
          <w:lang w:eastAsia="ru-RU"/>
          <w14:ligatures w14:val="standardContextual"/>
        </w:rPr>
      </w:pPr>
      <w:hyperlink w:anchor="_Toc226478094" w:history="1">
        <w:r w:rsidRPr="00CB2B3E">
          <w:rPr>
            <w:rStyle w:val="af4"/>
          </w:rPr>
          <w:t>3.7.2. Системные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_Toc226478094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4F6B44" w:rsidRDefault="004F6B44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95" w:history="1">
        <w:r w:rsidRPr="00CB2B3E">
          <w:rPr>
            <w:rStyle w:val="af4"/>
            <w:noProof/>
          </w:rPr>
          <w:t>3.8. Реализация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18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96" w:history="1">
        <w:r w:rsidRPr="00CB2B3E">
          <w:rPr>
            <w:rStyle w:val="af4"/>
            <w:noProof/>
          </w:rPr>
          <w:t>4. Ожидаемые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18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97" w:history="1">
        <w:r w:rsidRPr="00CB2B3E">
          <w:rPr>
            <w:rStyle w:val="af4"/>
            <w:noProof/>
          </w:rPr>
          <w:t>5. Источники, использованные при разработке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6B44" w:rsidRDefault="004F6B44">
      <w:pPr>
        <w:pStyle w:val="18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98" w:history="1">
        <w:r w:rsidRPr="00CB2B3E">
          <w:rPr>
            <w:rStyle w:val="af4"/>
            <w:noProof/>
          </w:rPr>
          <w:t>Перечень принятых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73B" w:rsidRPr="0069533E" w:rsidRDefault="00F065AF" w:rsidP="00600636">
      <w:pPr>
        <w:pStyle w:val="10"/>
        <w:numPr>
          <w:ilvl w:val="0"/>
          <w:numId w:val="0"/>
        </w:numPr>
        <w:tabs>
          <w:tab w:val="right" w:leader="dot" w:pos="9921"/>
          <w:tab w:val="right" w:leader="dot" w:pos="10205"/>
        </w:tabs>
        <w:spacing w:after="0" w:line="360" w:lineRule="auto"/>
        <w:ind w:left="709"/>
        <w:rPr>
          <w:sz w:val="28"/>
          <w:szCs w:val="28"/>
        </w:rPr>
      </w:pPr>
      <w:r w:rsidRPr="00C80DFE">
        <w:rPr>
          <w:szCs w:val="24"/>
        </w:rPr>
        <w:fldChar w:fldCharType="end"/>
      </w:r>
      <w:r w:rsidR="00C8373B" w:rsidRPr="0069533E">
        <w:rPr>
          <w:sz w:val="28"/>
          <w:szCs w:val="28"/>
        </w:rPr>
        <w:br w:type="page"/>
      </w:r>
    </w:p>
    <w:p w:rsidR="0079125B" w:rsidRDefault="00BD7251" w:rsidP="00EF3E92">
      <w:pPr>
        <w:pStyle w:val="13"/>
      </w:pPr>
      <w:bookmarkStart w:id="0" w:name="_Toc226478077"/>
      <w:bookmarkStart w:id="1" w:name="_Ref52756232"/>
      <w:bookmarkStart w:id="2" w:name="_Ref52756240"/>
      <w:r>
        <w:lastRenderedPageBreak/>
        <w:t>Введение</w:t>
      </w:r>
      <w:bookmarkEnd w:id="0"/>
    </w:p>
    <w:p w:rsidR="00A31D38" w:rsidRPr="0069533E" w:rsidRDefault="00A31D38" w:rsidP="00BD7251">
      <w:pPr>
        <w:pStyle w:val="text-"/>
        <w:spacing w:before="240"/>
      </w:pPr>
      <w:bookmarkStart w:id="3" w:name="_Toc457813305"/>
      <w:bookmarkStart w:id="4" w:name="_Toc226478078"/>
      <w:r w:rsidRPr="0069533E">
        <w:t>Наименование и обозначение</w:t>
      </w:r>
      <w:bookmarkEnd w:id="3"/>
      <w:r w:rsidR="00EF3E92" w:rsidRPr="0069533E">
        <w:t xml:space="preserve"> программы</w:t>
      </w:r>
      <w:bookmarkEnd w:id="4"/>
    </w:p>
    <w:p w:rsidR="002D50D5" w:rsidRPr="00A02FBD" w:rsidRDefault="002D50D5" w:rsidP="005672EE">
      <w:pPr>
        <w:pStyle w:val="aa"/>
      </w:pPr>
      <w:r w:rsidRPr="00A02FBD">
        <w:t>Н</w:t>
      </w:r>
      <w:r w:rsidR="006377B5" w:rsidRPr="00A02FBD">
        <w:t>аименование программы</w:t>
      </w:r>
      <w:r w:rsidRPr="00A02FBD">
        <w:t>: программн</w:t>
      </w:r>
      <w:r w:rsidR="00BD7251">
        <w:t>ый</w:t>
      </w:r>
      <w:r w:rsidRPr="00A02FBD">
        <w:t xml:space="preserve"> </w:t>
      </w:r>
      <w:r w:rsidR="00BD7251">
        <w:t>комплекс</w:t>
      </w:r>
      <w:r w:rsidRPr="00A02FBD">
        <w:t xml:space="preserve"> «</w:t>
      </w:r>
      <w:r w:rsidR="00566662">
        <w:t>Система управления</w:t>
      </w:r>
      <w:r w:rsidR="006377B5" w:rsidRPr="00A02FBD">
        <w:t xml:space="preserve"> </w:t>
      </w:r>
      <w:r w:rsidR="00566662">
        <w:t>стан</w:t>
      </w:r>
      <w:r w:rsidR="00BD7251">
        <w:t>ци</w:t>
      </w:r>
      <w:r w:rsidR="00566662">
        <w:t>ей</w:t>
      </w:r>
      <w:r w:rsidRPr="00A02FBD">
        <w:t>».</w:t>
      </w:r>
    </w:p>
    <w:p w:rsidR="002D50D5" w:rsidRDefault="002D50D5" w:rsidP="005672EE">
      <w:pPr>
        <w:pStyle w:val="aa"/>
      </w:pPr>
      <w:r w:rsidRPr="0069533E">
        <w:t>Обозначение прогр</w:t>
      </w:r>
      <w:r w:rsidR="006377B5">
        <w:t>аммы</w:t>
      </w:r>
      <w:r w:rsidR="0000295B" w:rsidRPr="0069533E">
        <w:t xml:space="preserve">: </w:t>
      </w:r>
      <w:r w:rsidR="00566662" w:rsidRPr="00566662">
        <w:t>АБВГ.12345-01</w:t>
      </w:r>
      <w:r w:rsidR="0000295B" w:rsidRPr="0069533E">
        <w:t>.</w:t>
      </w:r>
    </w:p>
    <w:p w:rsidR="00366AF1" w:rsidRDefault="00BD7251" w:rsidP="00366AF1">
      <w:pPr>
        <w:pStyle w:val="13"/>
      </w:pPr>
      <w:bookmarkStart w:id="5" w:name="_Toc226478079"/>
      <w:bookmarkStart w:id="6" w:name="_Toc457813309"/>
      <w:r>
        <w:lastRenderedPageBreak/>
        <w:t>Назначение и область применения</w:t>
      </w:r>
      <w:bookmarkEnd w:id="5"/>
    </w:p>
    <w:p w:rsidR="00A02FBD" w:rsidRPr="00DD2694" w:rsidRDefault="00A02FBD" w:rsidP="00A02FBD">
      <w:pPr>
        <w:pStyle w:val="text-"/>
        <w:spacing w:before="240"/>
      </w:pPr>
      <w:bookmarkStart w:id="7" w:name="_Toc226478080"/>
      <w:r w:rsidRPr="00DD2694">
        <w:t>Назначение программы</w:t>
      </w:r>
      <w:bookmarkEnd w:id="7"/>
    </w:p>
    <w:p w:rsidR="00FD27AE" w:rsidRPr="0078641B" w:rsidRDefault="00FD27AE" w:rsidP="00BD7251">
      <w:pPr>
        <w:pStyle w:val="aa"/>
      </w:pPr>
    </w:p>
    <w:p w:rsidR="00352EA3" w:rsidRDefault="00BD7251" w:rsidP="00352EA3">
      <w:pPr>
        <w:pStyle w:val="text-"/>
      </w:pPr>
      <w:bookmarkStart w:id="8" w:name="_Toc226478081"/>
      <w:r>
        <w:t>Область применения программы</w:t>
      </w:r>
      <w:bookmarkEnd w:id="8"/>
    </w:p>
    <w:p w:rsidR="0008465A" w:rsidRPr="00B50F5A" w:rsidRDefault="0008465A" w:rsidP="00B50F5A">
      <w:pPr>
        <w:pStyle w:val="aa"/>
      </w:pPr>
    </w:p>
    <w:p w:rsidR="00366AF1" w:rsidRDefault="00BD7251" w:rsidP="00366AF1">
      <w:pPr>
        <w:pStyle w:val="13"/>
      </w:pPr>
      <w:bookmarkStart w:id="9" w:name="_Toc226478082"/>
      <w:r>
        <w:lastRenderedPageBreak/>
        <w:t>Технические характеристики программы</w:t>
      </w:r>
      <w:bookmarkEnd w:id="9"/>
    </w:p>
    <w:p w:rsidR="00687017" w:rsidRDefault="00BD7251" w:rsidP="00BD7251">
      <w:pPr>
        <w:pStyle w:val="text-"/>
        <w:spacing w:before="240"/>
      </w:pPr>
      <w:bookmarkStart w:id="10" w:name="_Toc226478083"/>
      <w:r>
        <w:t>Постановка задачи на разработку</w:t>
      </w:r>
      <w:bookmarkEnd w:id="10"/>
    </w:p>
    <w:p w:rsidR="009F0372" w:rsidRDefault="009F0372" w:rsidP="00BD7251">
      <w:pPr>
        <w:pStyle w:val="aa"/>
      </w:pPr>
    </w:p>
    <w:p w:rsidR="00687017" w:rsidRDefault="00BD7251" w:rsidP="00687017">
      <w:pPr>
        <w:pStyle w:val="text-"/>
      </w:pPr>
      <w:bookmarkStart w:id="11" w:name="_Toc226478084"/>
      <w:r>
        <w:t>Описание применяемых математических методов</w:t>
      </w:r>
      <w:bookmarkEnd w:id="11"/>
    </w:p>
    <w:p w:rsidR="00200EE9" w:rsidRPr="00200EE9" w:rsidRDefault="00200EE9" w:rsidP="00BD7251">
      <w:pPr>
        <w:pStyle w:val="aa"/>
      </w:pPr>
    </w:p>
    <w:p w:rsidR="00687017" w:rsidRPr="00687017" w:rsidRDefault="00BD7251" w:rsidP="00687017">
      <w:pPr>
        <w:pStyle w:val="text-"/>
      </w:pPr>
      <w:bookmarkStart w:id="12" w:name="_Toc226478085"/>
      <w:r>
        <w:t>Описание функционирования программы</w:t>
      </w:r>
      <w:bookmarkEnd w:id="12"/>
    </w:p>
    <w:p w:rsidR="009941D6" w:rsidRDefault="009941D6" w:rsidP="00BD7251">
      <w:pPr>
        <w:pStyle w:val="aa"/>
      </w:pPr>
    </w:p>
    <w:p w:rsidR="00BD7251" w:rsidRDefault="00BD7251" w:rsidP="00BD7251">
      <w:pPr>
        <w:pStyle w:val="tdillustrationname"/>
      </w:pPr>
      <w:bookmarkStart w:id="13" w:name="_Toc226478086"/>
      <w:r>
        <w:t>Структура программы</w:t>
      </w:r>
      <w:bookmarkEnd w:id="13"/>
    </w:p>
    <w:p w:rsidR="00412459" w:rsidRDefault="00412459" w:rsidP="00412459">
      <w:pPr>
        <w:pStyle w:val="aa"/>
      </w:pPr>
    </w:p>
    <w:p w:rsidR="00412459" w:rsidRDefault="00412459" w:rsidP="00412459">
      <w:pPr>
        <w:pStyle w:val="text-"/>
      </w:pPr>
      <w:bookmarkStart w:id="14" w:name="_Toc226478087"/>
      <w:r>
        <w:t>Описание алгоритма работы программы</w:t>
      </w:r>
      <w:bookmarkEnd w:id="14"/>
    </w:p>
    <w:p w:rsidR="00412459" w:rsidRDefault="00412459" w:rsidP="00412459">
      <w:pPr>
        <w:pStyle w:val="aa"/>
      </w:pPr>
    </w:p>
    <w:p w:rsidR="00412459" w:rsidRDefault="00412459" w:rsidP="00412459">
      <w:pPr>
        <w:pStyle w:val="text-"/>
      </w:pPr>
      <w:bookmarkStart w:id="15" w:name="_Toc226478088"/>
      <w:r>
        <w:t>Взаимодействие программы с другими программами</w:t>
      </w:r>
      <w:bookmarkEnd w:id="15"/>
    </w:p>
    <w:p w:rsidR="00412459" w:rsidRDefault="00412459" w:rsidP="00412459">
      <w:pPr>
        <w:pStyle w:val="aa"/>
      </w:pPr>
    </w:p>
    <w:p w:rsidR="00412459" w:rsidRDefault="00412459" w:rsidP="00412459">
      <w:pPr>
        <w:pStyle w:val="text-"/>
      </w:pPr>
      <w:bookmarkStart w:id="16" w:name="_Toc226478089"/>
      <w:r>
        <w:t>Описание и организация основных входных и выходных данных</w:t>
      </w:r>
      <w:bookmarkEnd w:id="16"/>
    </w:p>
    <w:p w:rsidR="00412459" w:rsidRDefault="00412459" w:rsidP="00412459">
      <w:pPr>
        <w:pStyle w:val="tdillustrationname"/>
        <w:spacing w:before="240"/>
      </w:pPr>
      <w:bookmarkStart w:id="17" w:name="_Toc226478090"/>
      <w:r>
        <w:t>Входные данные</w:t>
      </w:r>
      <w:bookmarkEnd w:id="17"/>
    </w:p>
    <w:p w:rsidR="00412459" w:rsidRDefault="00412459" w:rsidP="00412459">
      <w:pPr>
        <w:pStyle w:val="aa"/>
      </w:pPr>
    </w:p>
    <w:p w:rsidR="00412459" w:rsidRDefault="00412459" w:rsidP="00412459">
      <w:pPr>
        <w:pStyle w:val="tdillustrationname"/>
      </w:pPr>
      <w:bookmarkStart w:id="18" w:name="_Toc226478091"/>
      <w:r>
        <w:t>Выходные данные</w:t>
      </w:r>
      <w:bookmarkEnd w:id="18"/>
    </w:p>
    <w:p w:rsidR="00412459" w:rsidRDefault="00412459" w:rsidP="00412459">
      <w:pPr>
        <w:pStyle w:val="text-"/>
      </w:pPr>
      <w:bookmarkStart w:id="19" w:name="_Toc226478092"/>
      <w:r>
        <w:t>Состав технических и программных средств</w:t>
      </w:r>
      <w:bookmarkEnd w:id="19"/>
    </w:p>
    <w:p w:rsidR="00412459" w:rsidRDefault="00412459" w:rsidP="00412459">
      <w:pPr>
        <w:pStyle w:val="tdillustrationname"/>
        <w:spacing w:before="240"/>
      </w:pPr>
      <w:bookmarkStart w:id="20" w:name="_Toc226478093"/>
      <w:r>
        <w:t>Применяемые технологии</w:t>
      </w:r>
      <w:bookmarkEnd w:id="20"/>
    </w:p>
    <w:p w:rsidR="00412459" w:rsidRDefault="00412459" w:rsidP="00412459">
      <w:pPr>
        <w:pStyle w:val="aa"/>
      </w:pPr>
    </w:p>
    <w:p w:rsidR="00412459" w:rsidRDefault="00412459" w:rsidP="00412459">
      <w:pPr>
        <w:pStyle w:val="tdillustrationname"/>
      </w:pPr>
      <w:bookmarkStart w:id="21" w:name="_Toc226478094"/>
      <w:r>
        <w:t>Системные требования</w:t>
      </w:r>
      <w:bookmarkEnd w:id="21"/>
    </w:p>
    <w:p w:rsidR="00412459" w:rsidRDefault="00412459" w:rsidP="00412459">
      <w:pPr>
        <w:pStyle w:val="aa"/>
      </w:pPr>
    </w:p>
    <w:p w:rsidR="00412459" w:rsidRDefault="00412459" w:rsidP="00412459">
      <w:pPr>
        <w:pStyle w:val="text-"/>
      </w:pPr>
      <w:bookmarkStart w:id="22" w:name="_Toc226478095"/>
      <w:r>
        <w:t>Реализация требований</w:t>
      </w:r>
      <w:bookmarkEnd w:id="22"/>
    </w:p>
    <w:p w:rsidR="00412459" w:rsidRDefault="00412459" w:rsidP="00412459">
      <w:pPr>
        <w:pStyle w:val="aa"/>
      </w:pPr>
    </w:p>
    <w:p w:rsidR="00412459" w:rsidRDefault="00412459" w:rsidP="00412459">
      <w:pPr>
        <w:pStyle w:val="13"/>
      </w:pPr>
      <w:bookmarkStart w:id="23" w:name="_Toc226478096"/>
      <w:r>
        <w:lastRenderedPageBreak/>
        <w:t>Ожидаемые технико-экономические показатели</w:t>
      </w:r>
      <w:bookmarkEnd w:id="23"/>
    </w:p>
    <w:p w:rsidR="00412459" w:rsidRPr="00412459" w:rsidRDefault="00412459" w:rsidP="00412459">
      <w:pPr>
        <w:pStyle w:val="aa"/>
      </w:pPr>
    </w:p>
    <w:p w:rsidR="00366AF1" w:rsidRDefault="00366AF1" w:rsidP="00A02FBD">
      <w:pPr>
        <w:pStyle w:val="13"/>
      </w:pPr>
      <w:bookmarkStart w:id="24" w:name="_Toc226478097"/>
      <w:r>
        <w:lastRenderedPageBreak/>
        <w:t>И</w:t>
      </w:r>
      <w:r w:rsidR="00412459">
        <w:t>сточники, использованные при разработке</w:t>
      </w:r>
      <w:bookmarkEnd w:id="24"/>
    </w:p>
    <w:p w:rsidR="00A02FBD" w:rsidRDefault="00A02FBD" w:rsidP="00A02FBD">
      <w:pPr>
        <w:pStyle w:val="aa"/>
      </w:pPr>
    </w:p>
    <w:p w:rsidR="00412459" w:rsidRDefault="00412459">
      <w:pPr>
        <w:rPr>
          <w:rFonts w:ascii="Times New Roman" w:eastAsia="Calibri" w:hAnsi="Times New Roman" w:cs="Times New Roman"/>
          <w:sz w:val="24"/>
          <w:szCs w:val="32"/>
          <w:lang w:eastAsia="ru-RU" w:bidi="en-US"/>
        </w:rPr>
      </w:pPr>
      <w:r>
        <w:br w:type="page"/>
      </w:r>
    </w:p>
    <w:p w:rsidR="00FE2F89" w:rsidRPr="0069533E" w:rsidRDefault="00FE2F89" w:rsidP="00DC4382">
      <w:pPr>
        <w:pStyle w:val="afffffb"/>
      </w:pPr>
      <w:bookmarkStart w:id="25" w:name="_Toc226478098"/>
      <w:r w:rsidRPr="0069533E">
        <w:lastRenderedPageBreak/>
        <w:t>Перечень принятых сокращений</w:t>
      </w:r>
      <w:bookmarkEnd w:id="25"/>
    </w:p>
    <w:tbl>
      <w:tblPr>
        <w:tblStyle w:val="aff1"/>
        <w:tblW w:w="10206" w:type="dxa"/>
        <w:tblInd w:w="108" w:type="dxa"/>
        <w:tblLook w:val="04A0" w:firstRow="1" w:lastRow="0" w:firstColumn="1" w:lastColumn="0" w:noHBand="0" w:noVBand="1"/>
      </w:tblPr>
      <w:tblGrid>
        <w:gridCol w:w="2448"/>
        <w:gridCol w:w="7758"/>
      </w:tblGrid>
      <w:tr w:rsidR="00294DA0" w:rsidRPr="0069533E" w:rsidTr="00C75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2448" w:type="dxa"/>
          </w:tcPr>
          <w:p w:rsidR="00294DA0" w:rsidRPr="00C80DFE" w:rsidRDefault="00294DA0" w:rsidP="00C80DFE">
            <w:pPr>
              <w:pStyle w:val="afffe"/>
              <w:spacing w:line="240" w:lineRule="auto"/>
              <w:ind w:left="0"/>
              <w:rPr>
                <w:lang w:val="ru-RU"/>
              </w:rPr>
            </w:pPr>
            <w:r w:rsidRPr="00F65CFB">
              <w:rPr>
                <w:lang w:val="ru-RU"/>
              </w:rPr>
              <w:t>С</w:t>
            </w:r>
            <w:r w:rsidRPr="00C80DFE">
              <w:rPr>
                <w:lang w:val="ru-RU"/>
              </w:rPr>
              <w:t>окращение</w:t>
            </w:r>
          </w:p>
        </w:tc>
        <w:tc>
          <w:tcPr>
            <w:tcW w:w="7758" w:type="dxa"/>
          </w:tcPr>
          <w:p w:rsidR="00294DA0" w:rsidRPr="00C80DFE" w:rsidRDefault="00294DA0" w:rsidP="00C80DFE">
            <w:pPr>
              <w:pStyle w:val="afffe"/>
              <w:spacing w:line="240" w:lineRule="auto"/>
              <w:ind w:left="0"/>
              <w:rPr>
                <w:lang w:val="ru-RU"/>
              </w:rPr>
            </w:pPr>
            <w:r w:rsidRPr="00C80DFE">
              <w:rPr>
                <w:lang w:val="ru-RU"/>
              </w:rPr>
              <w:t>Расшифровка</w:t>
            </w:r>
          </w:p>
        </w:tc>
      </w:tr>
      <w:tr w:rsidR="00684A39" w:rsidRPr="0069533E" w:rsidTr="00C75105">
        <w:tc>
          <w:tcPr>
            <w:tcW w:w="2448" w:type="dxa"/>
            <w:vAlign w:val="top"/>
          </w:tcPr>
          <w:p w:rsidR="00684A39" w:rsidRPr="00C80DFE" w:rsidRDefault="00684A39" w:rsidP="00684A39">
            <w:pPr>
              <w:pStyle w:val="af0"/>
              <w:spacing w:line="240" w:lineRule="auto"/>
              <w:ind w:left="0"/>
            </w:pPr>
            <w:r>
              <w:t>СПО</w:t>
            </w:r>
          </w:p>
        </w:tc>
        <w:tc>
          <w:tcPr>
            <w:tcW w:w="7758" w:type="dxa"/>
            <w:vAlign w:val="top"/>
          </w:tcPr>
          <w:p w:rsidR="00684A39" w:rsidRPr="00C80DFE" w:rsidRDefault="00684A39" w:rsidP="00684A39">
            <w:pPr>
              <w:pStyle w:val="af0"/>
              <w:spacing w:line="240" w:lineRule="auto"/>
              <w:ind w:left="0"/>
            </w:pPr>
            <w:r>
              <w:t>специальное программное обеспечение</w:t>
            </w:r>
          </w:p>
        </w:tc>
      </w:tr>
      <w:tr w:rsidR="00684A39" w:rsidRPr="0069533E" w:rsidTr="00C75105">
        <w:tc>
          <w:tcPr>
            <w:tcW w:w="2448" w:type="dxa"/>
            <w:vAlign w:val="top"/>
          </w:tcPr>
          <w:p w:rsidR="00684A39" w:rsidRPr="00C80DFE" w:rsidRDefault="00566662" w:rsidP="00684A39">
            <w:pPr>
              <w:pStyle w:val="af0"/>
              <w:spacing w:line="240" w:lineRule="auto"/>
              <w:ind w:left="0"/>
            </w:pPr>
            <w:r>
              <w:t>С</w:t>
            </w:r>
            <w:r w:rsidR="00684A39">
              <w:t>УС</w:t>
            </w:r>
          </w:p>
        </w:tc>
        <w:tc>
          <w:tcPr>
            <w:tcW w:w="7758" w:type="dxa"/>
            <w:vAlign w:val="top"/>
          </w:tcPr>
          <w:p w:rsidR="00684A39" w:rsidRPr="00C80DFE" w:rsidRDefault="008226D8" w:rsidP="00684A39">
            <w:pPr>
              <w:pStyle w:val="af0"/>
              <w:spacing w:line="240" w:lineRule="auto"/>
              <w:ind w:left="0"/>
            </w:pPr>
            <w:r>
              <w:t>с</w:t>
            </w:r>
            <w:r w:rsidR="00566662">
              <w:t>истема у</w:t>
            </w:r>
            <w:r w:rsidR="00684A39">
              <w:t>правлени</w:t>
            </w:r>
            <w:r w:rsidR="00566662">
              <w:t xml:space="preserve">я </w:t>
            </w:r>
            <w:r w:rsidR="00684A39">
              <w:t>станцией</w:t>
            </w: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  <w:tr w:rsidR="00684AE0" w:rsidRPr="0069533E" w:rsidTr="00C75105">
        <w:tc>
          <w:tcPr>
            <w:tcW w:w="244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  <w:tc>
          <w:tcPr>
            <w:tcW w:w="7758" w:type="dxa"/>
            <w:vAlign w:val="top"/>
          </w:tcPr>
          <w:p w:rsidR="00684AE0" w:rsidRPr="00C80DFE" w:rsidRDefault="00684AE0" w:rsidP="00C80DFE">
            <w:pPr>
              <w:pStyle w:val="af0"/>
              <w:spacing w:line="240" w:lineRule="auto"/>
              <w:ind w:left="0"/>
            </w:pPr>
          </w:p>
        </w:tc>
      </w:tr>
    </w:tbl>
    <w:p w:rsidR="00294DA0" w:rsidRPr="0069533E" w:rsidRDefault="00294DA0" w:rsidP="005672EE">
      <w:pPr>
        <w:pStyle w:val="aa"/>
      </w:pPr>
      <w:r w:rsidRPr="0069533E">
        <w:br w:type="page"/>
      </w:r>
    </w:p>
    <w:bookmarkEnd w:id="1"/>
    <w:bookmarkEnd w:id="2"/>
    <w:bookmarkEnd w:id="6"/>
    <w:p w:rsidR="00A31D38" w:rsidRPr="0069533E" w:rsidRDefault="00A31D38" w:rsidP="0043590A">
      <w:pPr>
        <w:pStyle w:val="aa"/>
        <w:jc w:val="center"/>
      </w:pPr>
    </w:p>
    <w:tbl>
      <w:tblPr>
        <w:tblW w:w="489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090"/>
        <w:gridCol w:w="1090"/>
        <w:gridCol w:w="1090"/>
        <w:gridCol w:w="1090"/>
        <w:gridCol w:w="1090"/>
        <w:gridCol w:w="1360"/>
        <w:gridCol w:w="1360"/>
        <w:gridCol w:w="821"/>
        <w:gridCol w:w="658"/>
      </w:tblGrid>
      <w:tr w:rsidR="00C80DFE" w:rsidRPr="0069533E" w:rsidTr="005F11EF">
        <w:trPr>
          <w:trHeight w:val="567"/>
        </w:trPr>
        <w:tc>
          <w:tcPr>
            <w:tcW w:w="1020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a"/>
              <w:ind w:firstLine="0"/>
              <w:jc w:val="center"/>
            </w:pPr>
            <w:r>
              <w:t>Лист регистрации изменений</w:t>
            </w:r>
          </w:p>
        </w:tc>
      </w:tr>
      <w:tr w:rsidR="00C80DFE" w:rsidRPr="0069533E" w:rsidTr="005F11EF">
        <w:trPr>
          <w:trHeight w:val="454"/>
        </w:trPr>
        <w:tc>
          <w:tcPr>
            <w:tcW w:w="55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Изм.</w:t>
            </w:r>
          </w:p>
        </w:tc>
        <w:tc>
          <w:tcPr>
            <w:tcW w:w="43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Номера листов (страниц)</w:t>
            </w:r>
          </w:p>
        </w:tc>
        <w:tc>
          <w:tcPr>
            <w:tcW w:w="109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Всего</w:t>
            </w:r>
          </w:p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листов (страниц)</w:t>
            </w:r>
          </w:p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в документе</w:t>
            </w:r>
          </w:p>
        </w:tc>
        <w:tc>
          <w:tcPr>
            <w:tcW w:w="13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val="en-US" w:eastAsia="en-US"/>
              </w:rPr>
              <w:t>Номе</w:t>
            </w:r>
            <w:r w:rsidRPr="0069533E">
              <w:rPr>
                <w:lang w:eastAsia="en-US"/>
              </w:rPr>
              <w:t>р</w:t>
            </w:r>
          </w:p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документа</w:t>
            </w:r>
          </w:p>
        </w:tc>
        <w:tc>
          <w:tcPr>
            <w:tcW w:w="13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Входящий номер</w:t>
            </w:r>
          </w:p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сопроводительного документа и дата</w:t>
            </w:r>
          </w:p>
        </w:tc>
        <w:tc>
          <w:tcPr>
            <w:tcW w:w="82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Подп.</w:t>
            </w:r>
          </w:p>
        </w:tc>
        <w:tc>
          <w:tcPr>
            <w:tcW w:w="6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Дата</w:t>
            </w:r>
          </w:p>
        </w:tc>
      </w:tr>
      <w:tr w:rsidR="00C80DFE" w:rsidRPr="00C450C5" w:rsidTr="005F11EF">
        <w:trPr>
          <w:trHeight w:val="454"/>
        </w:trPr>
        <w:tc>
          <w:tcPr>
            <w:tcW w:w="5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80DFE" w:rsidRPr="0069533E" w:rsidRDefault="00C80DFE" w:rsidP="005F11EF">
            <w:pPr>
              <w:pStyle w:val="af0"/>
            </w:pP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измененных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замененных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69533E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новых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DC4382" w:rsidRDefault="00C80DFE" w:rsidP="005F11EF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69533E">
              <w:rPr>
                <w:lang w:eastAsia="en-US"/>
              </w:rPr>
              <w:t>аннулированных</w:t>
            </w:r>
          </w:p>
        </w:tc>
        <w:tc>
          <w:tcPr>
            <w:tcW w:w="109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C450C5" w:rsidRDefault="00C80DFE" w:rsidP="005F11EF">
            <w:pPr>
              <w:pStyle w:val="af0"/>
            </w:pPr>
          </w:p>
        </w:tc>
        <w:tc>
          <w:tcPr>
            <w:tcW w:w="13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C450C5" w:rsidRDefault="00C80DFE" w:rsidP="005F11EF">
            <w:pPr>
              <w:pStyle w:val="af0"/>
            </w:pPr>
          </w:p>
        </w:tc>
        <w:tc>
          <w:tcPr>
            <w:tcW w:w="13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C450C5" w:rsidRDefault="00C80DFE" w:rsidP="005F11EF">
            <w:pPr>
              <w:pStyle w:val="af0"/>
            </w:pPr>
          </w:p>
        </w:tc>
        <w:tc>
          <w:tcPr>
            <w:tcW w:w="8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C450C5" w:rsidRDefault="00C80DFE" w:rsidP="005F11EF">
            <w:pPr>
              <w:pStyle w:val="af0"/>
            </w:pPr>
          </w:p>
        </w:tc>
        <w:tc>
          <w:tcPr>
            <w:tcW w:w="6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0DFE" w:rsidRPr="00C450C5" w:rsidRDefault="00C80DFE" w:rsidP="005F11EF">
            <w:pPr>
              <w:pStyle w:val="af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  <w:tcBorders>
              <w:top w:val="single" w:sz="12" w:space="0" w:color="auto"/>
            </w:tcBorders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B1567E" w:rsidRDefault="00C80DFE" w:rsidP="005F11EF">
            <w:pPr>
              <w:pStyle w:val="af0"/>
              <w:spacing w:before="0" w:after="0"/>
              <w:rPr>
                <w:lang w:val="en-US"/>
              </w:rPr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B1567E" w:rsidRDefault="00C80DFE" w:rsidP="005F11EF">
            <w:pPr>
              <w:pStyle w:val="af0"/>
              <w:spacing w:before="0" w:after="0"/>
              <w:rPr>
                <w:lang w:val="en-US"/>
              </w:rPr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  <w:tr w:rsidR="00C80DFE" w:rsidRPr="00C450C5" w:rsidTr="005F11EF">
        <w:trPr>
          <w:trHeight w:val="284"/>
        </w:trPr>
        <w:tc>
          <w:tcPr>
            <w:tcW w:w="55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C80DFE" w:rsidRPr="00C450C5" w:rsidRDefault="00C80DFE" w:rsidP="005F11EF">
            <w:pPr>
              <w:pStyle w:val="af0"/>
              <w:spacing w:before="0" w:after="0"/>
            </w:pPr>
          </w:p>
        </w:tc>
      </w:tr>
    </w:tbl>
    <w:p w:rsidR="00F0089B" w:rsidRPr="0043590A" w:rsidRDefault="00F0089B" w:rsidP="005672EE">
      <w:pPr>
        <w:pStyle w:val="aa"/>
        <w:rPr>
          <w:sz w:val="6"/>
        </w:rPr>
      </w:pPr>
    </w:p>
    <w:sectPr w:rsidR="00F0089B" w:rsidRPr="0043590A" w:rsidSect="00F02825">
      <w:headerReference w:type="default" r:id="rId11"/>
      <w:footerReference w:type="first" r:id="rId12"/>
      <w:pgSz w:w="11906" w:h="16838"/>
      <w:pgMar w:top="1418" w:right="567" w:bottom="851" w:left="1134" w:header="426" w:footer="64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2B7E" w:rsidRDefault="00A12B7E" w:rsidP="000566C6">
      <w:r>
        <w:separator/>
      </w:r>
    </w:p>
    <w:p w:rsidR="00A12B7E" w:rsidRDefault="00A12B7E" w:rsidP="000566C6"/>
    <w:p w:rsidR="00A12B7E" w:rsidRDefault="00A12B7E" w:rsidP="000566C6"/>
    <w:p w:rsidR="00A12B7E" w:rsidRDefault="00A12B7E" w:rsidP="000566C6"/>
    <w:p w:rsidR="00A12B7E" w:rsidRDefault="00A12B7E" w:rsidP="000566C6"/>
  </w:endnote>
  <w:endnote w:type="continuationSeparator" w:id="0">
    <w:p w:rsidR="00A12B7E" w:rsidRDefault="00A12B7E" w:rsidP="000566C6">
      <w:r>
        <w:continuationSeparator/>
      </w:r>
    </w:p>
    <w:p w:rsidR="00A12B7E" w:rsidRDefault="00A12B7E" w:rsidP="000566C6"/>
    <w:p w:rsidR="00A12B7E" w:rsidRDefault="00A12B7E" w:rsidP="000566C6"/>
    <w:p w:rsidR="00A12B7E" w:rsidRDefault="00A12B7E" w:rsidP="000566C6"/>
    <w:p w:rsidR="00A12B7E" w:rsidRDefault="00A12B7E" w:rsidP="000566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altName w:val="MS Gothic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text" w:horzAnchor="page" w:tblpX="580" w:tblpY="-8073"/>
      <w:tblW w:w="6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37"/>
      <w:gridCol w:w="338"/>
    </w:tblGrid>
    <w:tr w:rsidR="00A6003F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A6003F" w:rsidRPr="00A31E88" w:rsidRDefault="00A6003F" w:rsidP="00751FA0">
          <w:pPr>
            <w:pStyle w:val="af0"/>
          </w:pPr>
          <w:r w:rsidRPr="00A31E88">
            <w:t>Подп. и дата</w:t>
          </w:r>
        </w:p>
      </w:tc>
      <w:tc>
        <w:tcPr>
          <w:tcW w:w="338" w:type="dxa"/>
        </w:tcPr>
        <w:p w:rsidR="00A6003F" w:rsidRPr="00B23B93" w:rsidRDefault="00A6003F" w:rsidP="00751FA0">
          <w:pPr>
            <w:pStyle w:val="af0"/>
          </w:pPr>
        </w:p>
      </w:tc>
    </w:tr>
    <w:tr w:rsidR="00A6003F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A6003F" w:rsidRPr="00A31E88" w:rsidRDefault="00A6003F" w:rsidP="00751FA0">
          <w:pPr>
            <w:pStyle w:val="af0"/>
          </w:pPr>
          <w:r w:rsidRPr="00A31E88">
            <w:t xml:space="preserve">Инв. № </w:t>
          </w:r>
          <w:proofErr w:type="spellStart"/>
          <w:r w:rsidRPr="00A31E88">
            <w:t>дубл</w:t>
          </w:r>
          <w:proofErr w:type="spellEnd"/>
          <w:r w:rsidRPr="00A31E88">
            <w:t>.</w:t>
          </w:r>
        </w:p>
      </w:tc>
      <w:tc>
        <w:tcPr>
          <w:tcW w:w="338" w:type="dxa"/>
        </w:tcPr>
        <w:p w:rsidR="00A6003F" w:rsidRPr="00B23B93" w:rsidRDefault="00A6003F" w:rsidP="00751FA0">
          <w:pPr>
            <w:pStyle w:val="af0"/>
          </w:pPr>
        </w:p>
      </w:tc>
    </w:tr>
    <w:tr w:rsidR="00A6003F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A6003F" w:rsidRPr="00A31E88" w:rsidRDefault="00A6003F" w:rsidP="00751FA0">
          <w:pPr>
            <w:pStyle w:val="af0"/>
          </w:pPr>
          <w:proofErr w:type="spellStart"/>
          <w:r w:rsidRPr="00A31E88">
            <w:t>Взам</w:t>
          </w:r>
          <w:proofErr w:type="spellEnd"/>
          <w:r w:rsidRPr="00A31E88">
            <w:t>. инв. №</w:t>
          </w:r>
        </w:p>
      </w:tc>
      <w:tc>
        <w:tcPr>
          <w:tcW w:w="338" w:type="dxa"/>
        </w:tcPr>
        <w:p w:rsidR="00A6003F" w:rsidRPr="00B23B93" w:rsidRDefault="00A6003F" w:rsidP="00751FA0">
          <w:pPr>
            <w:pStyle w:val="af0"/>
          </w:pPr>
        </w:p>
      </w:tc>
    </w:tr>
    <w:tr w:rsidR="00A6003F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A6003F" w:rsidRPr="00A31E88" w:rsidRDefault="00A6003F" w:rsidP="00751FA0">
          <w:pPr>
            <w:pStyle w:val="af0"/>
          </w:pPr>
          <w:r w:rsidRPr="00A31E88">
            <w:t>Подп. и дата</w:t>
          </w:r>
        </w:p>
      </w:tc>
      <w:tc>
        <w:tcPr>
          <w:tcW w:w="338" w:type="dxa"/>
        </w:tcPr>
        <w:p w:rsidR="00A6003F" w:rsidRPr="00B23B93" w:rsidRDefault="00A6003F" w:rsidP="00751FA0">
          <w:pPr>
            <w:pStyle w:val="af0"/>
          </w:pPr>
        </w:p>
      </w:tc>
    </w:tr>
    <w:tr w:rsidR="00A6003F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A6003F" w:rsidRPr="00A31E88" w:rsidRDefault="00A6003F" w:rsidP="00751FA0">
          <w:pPr>
            <w:pStyle w:val="af0"/>
          </w:pPr>
          <w:r w:rsidRPr="00A31E88">
            <w:t>Инв. № подл.</w:t>
          </w:r>
        </w:p>
      </w:tc>
      <w:tc>
        <w:tcPr>
          <w:tcW w:w="338" w:type="dxa"/>
        </w:tcPr>
        <w:p w:rsidR="00A6003F" w:rsidRPr="00B23B93" w:rsidRDefault="00A6003F" w:rsidP="00751FA0">
          <w:pPr>
            <w:pStyle w:val="af0"/>
          </w:pPr>
        </w:p>
      </w:tc>
    </w:tr>
  </w:tbl>
  <w:p w:rsidR="00A6003F" w:rsidRPr="00A113C7" w:rsidRDefault="00A6003F" w:rsidP="00C8373B">
    <w:pPr>
      <w:pStyle w:val="OTRTitleFoot"/>
      <w:ind w:left="0"/>
      <w:jc w:val="left"/>
      <w:rPr>
        <w:rFonts w:ascii="Times New Roman" w:hAnsi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2B7E" w:rsidRDefault="00A12B7E" w:rsidP="000566C6">
      <w:r>
        <w:separator/>
      </w:r>
    </w:p>
    <w:p w:rsidR="00A12B7E" w:rsidRDefault="00A12B7E" w:rsidP="000566C6"/>
    <w:p w:rsidR="00A12B7E" w:rsidRDefault="00A12B7E" w:rsidP="000566C6"/>
    <w:p w:rsidR="00A12B7E" w:rsidRDefault="00A12B7E" w:rsidP="000566C6"/>
    <w:p w:rsidR="00A12B7E" w:rsidRDefault="00A12B7E" w:rsidP="000566C6"/>
  </w:footnote>
  <w:footnote w:type="continuationSeparator" w:id="0">
    <w:p w:rsidR="00A12B7E" w:rsidRDefault="00A12B7E" w:rsidP="000566C6">
      <w:r>
        <w:continuationSeparator/>
      </w:r>
    </w:p>
    <w:p w:rsidR="00A12B7E" w:rsidRDefault="00A12B7E" w:rsidP="000566C6"/>
    <w:p w:rsidR="00A12B7E" w:rsidRDefault="00A12B7E" w:rsidP="000566C6"/>
    <w:p w:rsidR="00A12B7E" w:rsidRDefault="00A12B7E" w:rsidP="000566C6"/>
    <w:p w:rsidR="00A12B7E" w:rsidRDefault="00A12B7E" w:rsidP="000566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003F" w:rsidRPr="005672EE" w:rsidRDefault="00A6003F" w:rsidP="005672EE">
    <w:pPr>
      <w:pStyle w:val="aa"/>
      <w:ind w:firstLine="0"/>
      <w:jc w:val="center"/>
      <w:rPr>
        <w:lang w:val="en-US"/>
      </w:rPr>
    </w:pPr>
    <w:r w:rsidRPr="005672EE">
      <w:fldChar w:fldCharType="begin"/>
    </w:r>
    <w:r w:rsidRPr="005672EE">
      <w:instrText xml:space="preserve"> PAGE  \* Arabic  \* MERGEFORMAT </w:instrText>
    </w:r>
    <w:r w:rsidRPr="005672EE">
      <w:fldChar w:fldCharType="separate"/>
    </w:r>
    <w:r w:rsidR="00684A39">
      <w:rPr>
        <w:noProof/>
      </w:rPr>
      <w:t>10</w:t>
    </w:r>
    <w:r w:rsidRPr="005672EE">
      <w:fldChar w:fldCharType="end"/>
    </w:r>
  </w:p>
  <w:p w:rsidR="00A6003F" w:rsidRPr="005672EE" w:rsidRDefault="007800B6" w:rsidP="007800B6">
    <w:pPr>
      <w:pStyle w:val="aa"/>
      <w:ind w:firstLine="0"/>
      <w:jc w:val="center"/>
      <w:rPr>
        <w:lang w:val="en-US"/>
      </w:rPr>
    </w:pPr>
    <w:r w:rsidRPr="007800B6">
      <w:t>АБВГ.12345-01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1084642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1B1AFB4A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D73CA1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E236B32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2"/>
    <w:multiLevelType w:val="multilevel"/>
    <w:tmpl w:val="894EE874"/>
    <w:styleLink w:val="31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36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3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08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180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52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24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396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468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40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5" w15:restartNumberingAfterBreak="0">
    <w:nsid w:val="00000010"/>
    <w:multiLevelType w:val="multilevel"/>
    <w:tmpl w:val="894EE882"/>
    <w:styleLink w:val="41"/>
    <w:lvl w:ilvl="0">
      <w:start w:val="5"/>
      <w:numFmt w:val="decimal"/>
      <w:isLgl/>
      <w:lvlText w:val="%1"/>
      <w:lvlJc w:val="left"/>
      <w:pPr>
        <w:tabs>
          <w:tab w:val="num" w:pos="742"/>
        </w:tabs>
        <w:ind w:left="742" w:firstLine="851"/>
      </w:pPr>
      <w:rPr>
        <w:rFonts w:hint="default"/>
        <w:color w:val="000000"/>
        <w:position w:val="0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1462"/>
        </w:tabs>
        <w:ind w:left="1462" w:firstLine="1985"/>
      </w:pPr>
      <w:rPr>
        <w:rFonts w:hint="default"/>
        <w:color w:val="000000"/>
        <w:position w:val="0"/>
        <w:sz w:val="24"/>
      </w:rPr>
    </w:lvl>
    <w:lvl w:ilvl="2">
      <w:start w:val="4"/>
      <w:numFmt w:val="decimal"/>
      <w:isLgl/>
      <w:suff w:val="nothing"/>
      <w:lvlText w:val="%1.%2.%3"/>
      <w:lvlJc w:val="left"/>
      <w:pPr>
        <w:ind w:left="0" w:firstLine="3828"/>
      </w:pPr>
      <w:rPr>
        <w:rFonts w:hint="default"/>
        <w:color w:val="000000"/>
        <w:position w:val="0"/>
        <w:sz w:val="24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firstLine="0"/>
      </w:pPr>
      <w:rPr>
        <w:rFonts w:ascii="Times New Roman" w:eastAsia="ヒラギノ角ゴ Pro W3" w:hAnsi="Times New Roman" w:hint="default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suff w:val="nothing"/>
      <w:lvlText w:val="%1.%2.%3.%4.%5"/>
      <w:lvlJc w:val="left"/>
      <w:pPr>
        <w:ind w:left="0" w:firstLine="851"/>
      </w:pPr>
      <w:rPr>
        <w:rFonts w:hint="default"/>
        <w:color w:val="000000"/>
        <w:position w:val="0"/>
        <w:sz w:val="24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firstLine="4473"/>
      </w:pPr>
      <w:rPr>
        <w:rFonts w:hint="default"/>
        <w:color w:val="000000"/>
        <w:position w:val="0"/>
        <w:sz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left="720" w:firstLine="5193"/>
      </w:pPr>
      <w:rPr>
        <w:rFonts w:hint="default"/>
        <w:color w:val="000000"/>
        <w:position w:val="0"/>
        <w:sz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left="720" w:firstLine="5913"/>
      </w:pPr>
      <w:rPr>
        <w:rFonts w:hint="default"/>
        <w:color w:val="000000"/>
        <w:position w:val="0"/>
        <w:sz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left="720" w:firstLine="6633"/>
      </w:pPr>
      <w:rPr>
        <w:rFonts w:ascii="Times New Roman" w:eastAsia="ヒラギノ角ゴ Pro W3" w:hAnsi="Times New Roman" w:hint="default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047484D"/>
    <w:multiLevelType w:val="multilevel"/>
    <w:tmpl w:val="27287634"/>
    <w:name w:val="m122226"/>
    <w:numStyleLink w:val="Mainstyle"/>
  </w:abstractNum>
  <w:abstractNum w:abstractNumId="7" w15:restartNumberingAfterBreak="0">
    <w:nsid w:val="0199765E"/>
    <w:multiLevelType w:val="multilevel"/>
    <w:tmpl w:val="0419001D"/>
    <w:name w:val="m1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3AB7702"/>
    <w:multiLevelType w:val="multilevel"/>
    <w:tmpl w:val="27287634"/>
    <w:name w:val="m12222"/>
    <w:styleLink w:val="Mainstyle"/>
    <w:lvl w:ilvl="0">
      <w:start w:val="1"/>
      <w:numFmt w:val="decimal"/>
      <w:lvlText w:val="%1"/>
      <w:lvlJc w:val="left"/>
      <w:pPr>
        <w:ind w:left="567" w:hanging="567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567" w:hanging="5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567" w:hanging="567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567" w:hanging="567"/>
      </w:pPr>
      <w:rPr>
        <w:rFonts w:ascii="Times New Roman" w:hAnsi="Times New Roman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683128B"/>
    <w:multiLevelType w:val="multilevel"/>
    <w:tmpl w:val="F170E026"/>
    <w:styleLink w:val="a0"/>
    <w:lvl w:ilvl="0">
      <w:start w:val="1"/>
      <w:numFmt w:val="russianUpper"/>
      <w:suff w:val="space"/>
      <w:lvlText w:val="Приложение %1.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0" w15:restartNumberingAfterBreak="0">
    <w:nsid w:val="06A05639"/>
    <w:multiLevelType w:val="multilevel"/>
    <w:tmpl w:val="27287634"/>
    <w:name w:val="m122224"/>
    <w:numStyleLink w:val="Mainstyle"/>
  </w:abstractNum>
  <w:abstractNum w:abstractNumId="11" w15:restartNumberingAfterBreak="0">
    <w:nsid w:val="08E857DC"/>
    <w:multiLevelType w:val="multilevel"/>
    <w:tmpl w:val="27287634"/>
    <w:name w:val="m122229"/>
    <w:numStyleLink w:val="Mainstyle"/>
  </w:abstractNum>
  <w:abstractNum w:abstractNumId="12" w15:restartNumberingAfterBreak="0">
    <w:nsid w:val="0B8A542D"/>
    <w:multiLevelType w:val="multilevel"/>
    <w:tmpl w:val="27287634"/>
    <w:name w:val="m1222217"/>
    <w:numStyleLink w:val="Mainstyle"/>
  </w:abstractNum>
  <w:abstractNum w:abstractNumId="13" w15:restartNumberingAfterBreak="0">
    <w:nsid w:val="10EC70AB"/>
    <w:multiLevelType w:val="multilevel"/>
    <w:tmpl w:val="27287634"/>
    <w:name w:val="m122222"/>
    <w:numStyleLink w:val="Mainstyle"/>
  </w:abstractNum>
  <w:abstractNum w:abstractNumId="14" w15:restartNumberingAfterBreak="0">
    <w:nsid w:val="12D22495"/>
    <w:multiLevelType w:val="multilevel"/>
    <w:tmpl w:val="E49016DE"/>
    <w:styleLink w:val="List11"/>
    <w:lvl w:ilvl="0">
      <w:start w:val="1"/>
      <w:numFmt w:val="russianLower"/>
      <w:lvlText w:val="%1)"/>
      <w:lvlJc w:val="left"/>
      <w:pPr>
        <w:ind w:left="1211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724"/>
        </w:tabs>
        <w:ind w:left="172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  <w:rPr>
        <w:rFonts w:hint="default"/>
      </w:rPr>
    </w:lvl>
  </w:abstractNum>
  <w:abstractNum w:abstractNumId="15" w15:restartNumberingAfterBreak="0">
    <w:nsid w:val="145A6B9E"/>
    <w:multiLevelType w:val="multilevel"/>
    <w:tmpl w:val="B70E2FC8"/>
    <w:lvl w:ilvl="0">
      <w:start w:val="1"/>
      <w:numFmt w:val="bullet"/>
      <w:pStyle w:val="text"/>
      <w:lvlText w:val="-"/>
      <w:lvlJc w:val="left"/>
      <w:pPr>
        <w:tabs>
          <w:tab w:val="num" w:pos="1134"/>
        </w:tabs>
        <w:ind w:left="0" w:firstLine="851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2)"/>
      <w:lvlJc w:val="left"/>
      <w:pPr>
        <w:tabs>
          <w:tab w:val="num" w:pos="2778"/>
        </w:tabs>
        <w:ind w:left="851" w:firstLine="737"/>
      </w:pPr>
      <w:rPr>
        <w:rFonts w:ascii="Times New Roman" w:hAnsi="Times New Roman" w:cs="Times New Roman" w:hint="default"/>
        <w:sz w:val="24"/>
      </w:rPr>
    </w:lvl>
    <w:lvl w:ilvl="2">
      <w:start w:val="1"/>
      <w:numFmt w:val="russianLower"/>
      <w:lvlText w:val="%3)"/>
      <w:lvlJc w:val="left"/>
      <w:pPr>
        <w:tabs>
          <w:tab w:val="num" w:pos="3232"/>
        </w:tabs>
        <w:ind w:left="2665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47" w:hanging="360"/>
      </w:pPr>
      <w:rPr>
        <w:rFonts w:hint="default"/>
      </w:rPr>
    </w:lvl>
  </w:abstractNum>
  <w:abstractNum w:abstractNumId="16" w15:restartNumberingAfterBreak="0">
    <w:nsid w:val="1B605548"/>
    <w:multiLevelType w:val="multilevel"/>
    <w:tmpl w:val="27287634"/>
    <w:name w:val="m1222212"/>
    <w:numStyleLink w:val="Mainstyle"/>
  </w:abstractNum>
  <w:abstractNum w:abstractNumId="17" w15:restartNumberingAfterBreak="0">
    <w:nsid w:val="1B88766C"/>
    <w:multiLevelType w:val="multilevel"/>
    <w:tmpl w:val="27287634"/>
    <w:name w:val="m1222218"/>
    <w:numStyleLink w:val="Mainstyle"/>
  </w:abstractNum>
  <w:abstractNum w:abstractNumId="18" w15:restartNumberingAfterBreak="0">
    <w:nsid w:val="1BC47063"/>
    <w:multiLevelType w:val="multilevel"/>
    <w:tmpl w:val="9BB4C850"/>
    <w:styleLink w:val="a1"/>
    <w:lvl w:ilvl="0">
      <w:start w:val="1"/>
      <w:numFmt w:val="russianUpper"/>
      <w:suff w:val="nothing"/>
      <w:lvlText w:val="ПРИЛОЖЕНИЕ %1"/>
      <w:lvlJc w:val="center"/>
      <w:pPr>
        <w:ind w:left="0" w:firstLine="1474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E055359"/>
    <w:multiLevelType w:val="multilevel"/>
    <w:tmpl w:val="27287634"/>
    <w:name w:val="m1222220"/>
    <w:numStyleLink w:val="Mainstyle"/>
  </w:abstractNum>
  <w:abstractNum w:abstractNumId="20" w15:restartNumberingAfterBreak="0">
    <w:nsid w:val="1E0C5687"/>
    <w:multiLevelType w:val="multilevel"/>
    <w:tmpl w:val="27287634"/>
    <w:name w:val="m1222216"/>
    <w:numStyleLink w:val="Mainstyle"/>
  </w:abstractNum>
  <w:abstractNum w:abstractNumId="21" w15:restartNumberingAfterBreak="0">
    <w:nsid w:val="240222D8"/>
    <w:multiLevelType w:val="multilevel"/>
    <w:tmpl w:val="27287634"/>
    <w:name w:val="m1222213"/>
    <w:numStyleLink w:val="Mainstyle"/>
  </w:abstractNum>
  <w:abstractNum w:abstractNumId="22" w15:restartNumberingAfterBreak="0">
    <w:nsid w:val="2B494781"/>
    <w:multiLevelType w:val="multilevel"/>
    <w:tmpl w:val="04190025"/>
    <w:name w:val="m122222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2D8E5F8B"/>
    <w:multiLevelType w:val="multilevel"/>
    <w:tmpl w:val="599ADEFC"/>
    <w:name w:val="HeadingTemplate"/>
    <w:lvl w:ilvl="0">
      <w:start w:val="1"/>
      <w:numFmt w:val="decimal"/>
      <w:lvlText w:val="%1."/>
      <w:lvlJc w:val="left"/>
      <w:pPr>
        <w:tabs>
          <w:tab w:val="num" w:pos="1701"/>
        </w:tabs>
        <w:ind w:left="1701" w:hanging="1701"/>
      </w:pPr>
      <w:rPr>
        <w:b/>
        <w:i w:val="0"/>
        <w:caps w:val="0"/>
        <w:smallCaps w:val="0"/>
        <w:strike w:val="0"/>
        <w:dstrike w:val="0"/>
        <w:vanish w:val="0"/>
        <w:color w:val="000000"/>
        <w:w w:val="100"/>
        <w:kern w:val="0"/>
        <w:sz w:val="72"/>
        <w:szCs w:val="72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b/>
      </w:r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b/>
      </w:rPr>
    </w:lvl>
    <w:lvl w:ilvl="3">
      <w:start w:val="1"/>
      <w:numFmt w:val="decimal"/>
      <w:lvlText w:val=""/>
      <w:lvlJc w:val="left"/>
      <w:pPr>
        <w:tabs>
          <w:tab w:val="num" w:pos="283"/>
        </w:tabs>
        <w:ind w:left="283" w:hanging="283"/>
      </w:pPr>
      <w:rPr>
        <w:b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2E720899"/>
    <w:multiLevelType w:val="multilevel"/>
    <w:tmpl w:val="9BB4C850"/>
    <w:numStyleLink w:val="a1"/>
  </w:abstractNum>
  <w:abstractNum w:abstractNumId="25" w15:restartNumberingAfterBreak="0">
    <w:nsid w:val="2F156311"/>
    <w:multiLevelType w:val="multilevel"/>
    <w:tmpl w:val="0212E510"/>
    <w:name w:val="HeadingTemplate2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2F564020"/>
    <w:multiLevelType w:val="multilevel"/>
    <w:tmpl w:val="0419001D"/>
    <w:name w:val="m12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FD8392C"/>
    <w:multiLevelType w:val="multilevel"/>
    <w:tmpl w:val="41D273A2"/>
    <w:styleLink w:val="a2"/>
    <w:lvl w:ilvl="0">
      <w:start w:val="1"/>
      <w:numFmt w:val="decimal"/>
      <w:pStyle w:val="1"/>
      <w:suff w:val="space"/>
      <w:lvlText w:val="%1."/>
      <w:lvlJc w:val="left"/>
      <w:pPr>
        <w:ind w:left="0" w:firstLine="851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40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pStyle w:val="50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28" w15:restartNumberingAfterBreak="0">
    <w:nsid w:val="31332CAD"/>
    <w:multiLevelType w:val="multilevel"/>
    <w:tmpl w:val="151C1792"/>
    <w:styleLink w:val="a3"/>
    <w:lvl w:ilvl="0">
      <w:start w:val="1"/>
      <w:numFmt w:val="bullet"/>
      <w:pStyle w:val="10"/>
      <w:suff w:val="space"/>
      <w:lvlText w:val="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decimal"/>
      <w:pStyle w:val="21"/>
      <w:suff w:val="space"/>
      <w:lvlText w:val="%2)"/>
      <w:lvlJc w:val="left"/>
      <w:pPr>
        <w:ind w:left="851" w:firstLine="0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russianLower"/>
      <w:pStyle w:val="30"/>
      <w:suff w:val="space"/>
      <w:lvlText w:val="%3)"/>
      <w:lvlJc w:val="left"/>
      <w:pPr>
        <w:ind w:left="1134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29" w15:restartNumberingAfterBreak="0">
    <w:nsid w:val="361746BF"/>
    <w:multiLevelType w:val="multilevel"/>
    <w:tmpl w:val="27287634"/>
    <w:name w:val="m1222211"/>
    <w:numStyleLink w:val="Mainstyle"/>
  </w:abstractNum>
  <w:abstractNum w:abstractNumId="30" w15:restartNumberingAfterBreak="0">
    <w:nsid w:val="3E53336D"/>
    <w:multiLevelType w:val="hybridMultilevel"/>
    <w:tmpl w:val="661A8C8C"/>
    <w:lvl w:ilvl="0" w:tplc="778E2444">
      <w:start w:val="1"/>
      <w:numFmt w:val="decimal"/>
      <w:pStyle w:val="11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FA83FE0"/>
    <w:multiLevelType w:val="multilevel"/>
    <w:tmpl w:val="C31A59D4"/>
    <w:styleLink w:val="22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724"/>
        </w:tabs>
        <w:ind w:left="1724" w:hanging="360"/>
      </w:p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</w:lvl>
  </w:abstractNum>
  <w:abstractNum w:abstractNumId="32" w15:restartNumberingAfterBreak="0">
    <w:nsid w:val="40EE3D21"/>
    <w:multiLevelType w:val="multilevel"/>
    <w:tmpl w:val="1BF04366"/>
    <w:styleLink w:val="a4"/>
    <w:lvl w:ilvl="0">
      <w:start w:val="1"/>
      <w:numFmt w:val="decimal"/>
      <w:lvlText w:val="%1.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1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25"/>
        </w:tabs>
        <w:ind w:left="2268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0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062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5D00EC1"/>
    <w:multiLevelType w:val="hybridMultilevel"/>
    <w:tmpl w:val="F9A858D0"/>
    <w:lvl w:ilvl="0" w:tplc="7E785ABC">
      <w:start w:val="1"/>
      <w:numFmt w:val="bullet"/>
      <w:pStyle w:val="a5"/>
      <w:lvlText w:val="̶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8400936"/>
    <w:multiLevelType w:val="multilevel"/>
    <w:tmpl w:val="27287634"/>
    <w:name w:val="m122225"/>
    <w:numStyleLink w:val="Mainstyle"/>
  </w:abstractNum>
  <w:abstractNum w:abstractNumId="35" w15:restartNumberingAfterBreak="0">
    <w:nsid w:val="48843EA6"/>
    <w:multiLevelType w:val="multilevel"/>
    <w:tmpl w:val="151C1792"/>
    <w:numStyleLink w:val="a3"/>
  </w:abstractNum>
  <w:abstractNum w:abstractNumId="36" w15:restartNumberingAfterBreak="0">
    <w:nsid w:val="4B7E6881"/>
    <w:multiLevelType w:val="hybridMultilevel"/>
    <w:tmpl w:val="45DEB756"/>
    <w:lvl w:ilvl="0" w:tplc="EDCEA820">
      <w:start w:val="1"/>
      <w:numFmt w:val="decimal"/>
      <w:pStyle w:val="a6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D037AF"/>
    <w:multiLevelType w:val="multilevel"/>
    <w:tmpl w:val="D7D49630"/>
    <w:styleLink w:val="a7"/>
    <w:lvl w:ilvl="0">
      <w:start w:val="1"/>
      <w:numFmt w:val="decimal"/>
      <w:pStyle w:val="12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3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32"/>
      <w:suff w:val="space"/>
      <w:lvlText w:val="%1.%2.%3.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21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47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1044B60"/>
    <w:multiLevelType w:val="multilevel"/>
    <w:tmpl w:val="27287634"/>
    <w:name w:val="m122223"/>
    <w:numStyleLink w:val="Mainstyle"/>
  </w:abstractNum>
  <w:abstractNum w:abstractNumId="39" w15:restartNumberingAfterBreak="0">
    <w:nsid w:val="5182369E"/>
    <w:multiLevelType w:val="multilevel"/>
    <w:tmpl w:val="27287634"/>
    <w:name w:val="m1222210"/>
    <w:numStyleLink w:val="Mainstyle"/>
  </w:abstractNum>
  <w:abstractNum w:abstractNumId="40" w15:restartNumberingAfterBreak="0">
    <w:nsid w:val="518C37A8"/>
    <w:multiLevelType w:val="hybridMultilevel"/>
    <w:tmpl w:val="AA12292C"/>
    <w:name w:val="HeadingTemplate22"/>
    <w:lvl w:ilvl="0" w:tplc="A32E9E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95723A"/>
    <w:multiLevelType w:val="multilevel"/>
    <w:tmpl w:val="27287634"/>
    <w:name w:val="m122228"/>
    <w:numStyleLink w:val="Mainstyle"/>
  </w:abstractNum>
  <w:abstractNum w:abstractNumId="42" w15:restartNumberingAfterBreak="0">
    <w:nsid w:val="550902C4"/>
    <w:multiLevelType w:val="hybridMultilevel"/>
    <w:tmpl w:val="6412872E"/>
    <w:lvl w:ilvl="0" w:tplc="5E5EC8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B031AA"/>
    <w:multiLevelType w:val="multilevel"/>
    <w:tmpl w:val="27287634"/>
    <w:name w:val="m1222214"/>
    <w:numStyleLink w:val="Mainstyle"/>
  </w:abstractNum>
  <w:abstractNum w:abstractNumId="44" w15:restartNumberingAfterBreak="0">
    <w:nsid w:val="5D8B76BF"/>
    <w:multiLevelType w:val="multilevel"/>
    <w:tmpl w:val="27287634"/>
    <w:name w:val="m122227"/>
    <w:numStyleLink w:val="Mainstyle"/>
  </w:abstractNum>
  <w:abstractNum w:abstractNumId="45" w15:restartNumberingAfterBreak="0">
    <w:nsid w:val="5F9B777F"/>
    <w:multiLevelType w:val="multilevel"/>
    <w:tmpl w:val="71AEA7C2"/>
    <w:lvl w:ilvl="0">
      <w:start w:val="1"/>
      <w:numFmt w:val="decimal"/>
      <w:pStyle w:val="13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4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3"/>
      <w:suff w:val="space"/>
      <w:lvlText w:val="%1.%2.%3."/>
      <w:lvlJc w:val="left"/>
      <w:pPr>
        <w:ind w:left="1224" w:hanging="504"/>
      </w:pPr>
      <w:rPr>
        <w:rFonts w:hint="default"/>
        <w:sz w:val="24"/>
      </w:rPr>
    </w:lvl>
    <w:lvl w:ilvl="3">
      <w:start w:val="1"/>
      <w:numFmt w:val="decimal"/>
      <w:pStyle w:val="42"/>
      <w:suff w:val="space"/>
      <w:lvlText w:val="%1.%2.%3.%4."/>
      <w:lvlJc w:val="left"/>
      <w:pPr>
        <w:ind w:left="1728" w:hanging="648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64892F49"/>
    <w:multiLevelType w:val="hybridMultilevel"/>
    <w:tmpl w:val="10501B6C"/>
    <w:lvl w:ilvl="0" w:tplc="61A42D48">
      <w:start w:val="1"/>
      <w:numFmt w:val="decimal"/>
      <w:pStyle w:val="25"/>
      <w:lvlText w:val="%1)"/>
      <w:lvlJc w:val="left"/>
      <w:pPr>
        <w:ind w:left="2138" w:hanging="360"/>
      </w:pPr>
    </w:lvl>
    <w:lvl w:ilvl="1" w:tplc="04190011">
      <w:start w:val="1"/>
      <w:numFmt w:val="decimal"/>
      <w:lvlText w:val="%2)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7" w15:restartNumberingAfterBreak="0">
    <w:nsid w:val="648C1878"/>
    <w:multiLevelType w:val="hybridMultilevel"/>
    <w:tmpl w:val="545017CC"/>
    <w:lvl w:ilvl="0" w:tplc="46824DF2">
      <w:start w:val="1"/>
      <w:numFmt w:val="bullet"/>
      <w:pStyle w:val="14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7C256FC"/>
    <w:multiLevelType w:val="multilevel"/>
    <w:tmpl w:val="D7D49630"/>
    <w:numStyleLink w:val="a7"/>
  </w:abstractNum>
  <w:abstractNum w:abstractNumId="49" w15:restartNumberingAfterBreak="0">
    <w:nsid w:val="70507BCF"/>
    <w:multiLevelType w:val="multilevel"/>
    <w:tmpl w:val="41D273A2"/>
    <w:numStyleLink w:val="a2"/>
  </w:abstractNum>
  <w:abstractNum w:abstractNumId="50" w15:restartNumberingAfterBreak="0">
    <w:nsid w:val="72557A38"/>
    <w:multiLevelType w:val="multilevel"/>
    <w:tmpl w:val="ED6E443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1" w15:restartNumberingAfterBreak="0">
    <w:nsid w:val="73484FB5"/>
    <w:multiLevelType w:val="multilevel"/>
    <w:tmpl w:val="27287634"/>
    <w:name w:val="m1222215"/>
    <w:numStyleLink w:val="Mainstyle"/>
  </w:abstractNum>
  <w:abstractNum w:abstractNumId="52" w15:restartNumberingAfterBreak="0">
    <w:nsid w:val="73C928B4"/>
    <w:multiLevelType w:val="multilevel"/>
    <w:tmpl w:val="27287634"/>
    <w:name w:val="m1222219"/>
    <w:numStyleLink w:val="Mainstyle"/>
  </w:abstractNum>
  <w:abstractNum w:abstractNumId="53" w15:restartNumberingAfterBreak="0">
    <w:nsid w:val="7CE77B02"/>
    <w:multiLevelType w:val="multilevel"/>
    <w:tmpl w:val="05C488B6"/>
    <w:styleLink w:val="a8"/>
    <w:lvl w:ilvl="0">
      <w:start w:val="1"/>
      <w:numFmt w:val="bullet"/>
      <w:lvlText w:val=""/>
      <w:lvlJc w:val="left"/>
      <w:pPr>
        <w:tabs>
          <w:tab w:val="num" w:pos="2325"/>
        </w:tabs>
        <w:ind w:left="1758" w:firstLine="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2778"/>
        </w:tabs>
        <w:ind w:left="2211" w:firstLine="0"/>
      </w:pPr>
      <w:rPr>
        <w:rFonts w:ascii="Times New Roman" w:hAnsi="Times New Roman" w:cs="Times New Roman" w:hint="default"/>
        <w:sz w:val="24"/>
      </w:rPr>
    </w:lvl>
    <w:lvl w:ilvl="2">
      <w:start w:val="1"/>
      <w:numFmt w:val="russianLower"/>
      <w:lvlText w:val="%3)"/>
      <w:lvlJc w:val="left"/>
      <w:pPr>
        <w:tabs>
          <w:tab w:val="num" w:pos="3232"/>
        </w:tabs>
        <w:ind w:left="2665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47" w:hanging="360"/>
      </w:pPr>
      <w:rPr>
        <w:rFonts w:hint="default"/>
      </w:rPr>
    </w:lvl>
  </w:abstractNum>
  <w:abstractNum w:abstractNumId="54" w15:restartNumberingAfterBreak="0">
    <w:nsid w:val="7DFB5FA5"/>
    <w:multiLevelType w:val="hybridMultilevel"/>
    <w:tmpl w:val="421E0678"/>
    <w:name w:val="m122222022"/>
    <w:lvl w:ilvl="0" w:tplc="95D0D17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17496696">
    <w:abstractNumId w:val="31"/>
  </w:num>
  <w:num w:numId="2" w16cid:durableId="2106684435">
    <w:abstractNumId w:val="14"/>
  </w:num>
  <w:num w:numId="3" w16cid:durableId="696852529">
    <w:abstractNumId w:val="4"/>
  </w:num>
  <w:num w:numId="4" w16cid:durableId="581833898">
    <w:abstractNumId w:val="5"/>
  </w:num>
  <w:num w:numId="5" w16cid:durableId="1645043271">
    <w:abstractNumId w:val="8"/>
  </w:num>
  <w:num w:numId="6" w16cid:durableId="671226454">
    <w:abstractNumId w:val="27"/>
  </w:num>
  <w:num w:numId="7" w16cid:durableId="1816340062">
    <w:abstractNumId w:val="37"/>
  </w:num>
  <w:num w:numId="8" w16cid:durableId="64646703">
    <w:abstractNumId w:val="28"/>
  </w:num>
  <w:num w:numId="9" w16cid:durableId="1930389543">
    <w:abstractNumId w:val="18"/>
  </w:num>
  <w:num w:numId="10" w16cid:durableId="1291979238">
    <w:abstractNumId w:val="53"/>
  </w:num>
  <w:num w:numId="11" w16cid:durableId="1565524056">
    <w:abstractNumId w:val="32"/>
  </w:num>
  <w:num w:numId="12" w16cid:durableId="1047533015">
    <w:abstractNumId w:val="24"/>
  </w:num>
  <w:num w:numId="13" w16cid:durableId="954092696">
    <w:abstractNumId w:val="9"/>
  </w:num>
  <w:num w:numId="14" w16cid:durableId="1704817619">
    <w:abstractNumId w:val="3"/>
  </w:num>
  <w:num w:numId="15" w16cid:durableId="1995838485">
    <w:abstractNumId w:val="2"/>
  </w:num>
  <w:num w:numId="16" w16cid:durableId="218904800">
    <w:abstractNumId w:val="1"/>
  </w:num>
  <w:num w:numId="17" w16cid:durableId="1941328797">
    <w:abstractNumId w:val="0"/>
  </w:num>
  <w:num w:numId="18" w16cid:durableId="1283072233">
    <w:abstractNumId w:val="36"/>
  </w:num>
  <w:num w:numId="19" w16cid:durableId="10617628">
    <w:abstractNumId w:val="15"/>
  </w:num>
  <w:num w:numId="20" w16cid:durableId="94447495">
    <w:abstractNumId w:val="49"/>
  </w:num>
  <w:num w:numId="21" w16cid:durableId="742526834">
    <w:abstractNumId w:val="35"/>
  </w:num>
  <w:num w:numId="22" w16cid:durableId="61166849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60097549">
    <w:abstractNumId w:val="45"/>
  </w:num>
  <w:num w:numId="24" w16cid:durableId="364645056">
    <w:abstractNumId w:val="33"/>
  </w:num>
  <w:num w:numId="25" w16cid:durableId="1910533938">
    <w:abstractNumId w:val="50"/>
  </w:num>
  <w:num w:numId="26" w16cid:durableId="1385450150">
    <w:abstractNumId w:val="46"/>
  </w:num>
  <w:num w:numId="27" w16cid:durableId="55321085">
    <w:abstractNumId w:val="46"/>
    <w:lvlOverride w:ilvl="0">
      <w:startOverride w:val="1"/>
    </w:lvlOverride>
  </w:num>
  <w:num w:numId="28" w16cid:durableId="2135520319">
    <w:abstractNumId w:val="30"/>
  </w:num>
  <w:num w:numId="29" w16cid:durableId="775443948">
    <w:abstractNumId w:val="46"/>
    <w:lvlOverride w:ilvl="0">
      <w:startOverride w:val="1"/>
    </w:lvlOverride>
  </w:num>
  <w:num w:numId="30" w16cid:durableId="716853565">
    <w:abstractNumId w:val="47"/>
  </w:num>
  <w:num w:numId="31" w16cid:durableId="534543143">
    <w:abstractNumId w:val="30"/>
    <w:lvlOverride w:ilvl="0">
      <w:startOverride w:val="1"/>
    </w:lvlOverride>
  </w:num>
  <w:num w:numId="32" w16cid:durableId="732317980">
    <w:abstractNumId w:val="46"/>
    <w:lvlOverride w:ilvl="0">
      <w:startOverride w:val="1"/>
    </w:lvlOverride>
  </w:num>
  <w:num w:numId="33" w16cid:durableId="976688162">
    <w:abstractNumId w:val="4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SortMethod w:val="00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014"/>
    <w:rsid w:val="00002384"/>
    <w:rsid w:val="0000295B"/>
    <w:rsid w:val="0000569F"/>
    <w:rsid w:val="00010722"/>
    <w:rsid w:val="00011174"/>
    <w:rsid w:val="00011871"/>
    <w:rsid w:val="00012B08"/>
    <w:rsid w:val="0001422B"/>
    <w:rsid w:val="000143FC"/>
    <w:rsid w:val="00015BE3"/>
    <w:rsid w:val="0002085A"/>
    <w:rsid w:val="00023679"/>
    <w:rsid w:val="000245FB"/>
    <w:rsid w:val="00025620"/>
    <w:rsid w:val="0002720E"/>
    <w:rsid w:val="0003324C"/>
    <w:rsid w:val="00034044"/>
    <w:rsid w:val="00040B72"/>
    <w:rsid w:val="000426FB"/>
    <w:rsid w:val="00043193"/>
    <w:rsid w:val="00047C86"/>
    <w:rsid w:val="00047CAA"/>
    <w:rsid w:val="00047E77"/>
    <w:rsid w:val="00053C7C"/>
    <w:rsid w:val="00054759"/>
    <w:rsid w:val="000566C6"/>
    <w:rsid w:val="000602F8"/>
    <w:rsid w:val="00063482"/>
    <w:rsid w:val="0006468B"/>
    <w:rsid w:val="00066306"/>
    <w:rsid w:val="00070B88"/>
    <w:rsid w:val="00071B59"/>
    <w:rsid w:val="00072140"/>
    <w:rsid w:val="00072491"/>
    <w:rsid w:val="00073874"/>
    <w:rsid w:val="0007392E"/>
    <w:rsid w:val="000739DC"/>
    <w:rsid w:val="00075051"/>
    <w:rsid w:val="00075084"/>
    <w:rsid w:val="00076E64"/>
    <w:rsid w:val="00080BD3"/>
    <w:rsid w:val="0008465A"/>
    <w:rsid w:val="000857D5"/>
    <w:rsid w:val="00090AF6"/>
    <w:rsid w:val="000939B5"/>
    <w:rsid w:val="00093C5E"/>
    <w:rsid w:val="000940AC"/>
    <w:rsid w:val="0009469B"/>
    <w:rsid w:val="00096454"/>
    <w:rsid w:val="000A0059"/>
    <w:rsid w:val="000A48B4"/>
    <w:rsid w:val="000A4A2A"/>
    <w:rsid w:val="000A5FE5"/>
    <w:rsid w:val="000B112C"/>
    <w:rsid w:val="000B48AD"/>
    <w:rsid w:val="000B573B"/>
    <w:rsid w:val="000B6376"/>
    <w:rsid w:val="000C152B"/>
    <w:rsid w:val="000C1F96"/>
    <w:rsid w:val="000C5886"/>
    <w:rsid w:val="000C673B"/>
    <w:rsid w:val="000C720C"/>
    <w:rsid w:val="000D03FD"/>
    <w:rsid w:val="000D6816"/>
    <w:rsid w:val="000E11D1"/>
    <w:rsid w:val="000E3683"/>
    <w:rsid w:val="000E42F7"/>
    <w:rsid w:val="000E667C"/>
    <w:rsid w:val="000E67EA"/>
    <w:rsid w:val="000E7C01"/>
    <w:rsid w:val="000F1DFB"/>
    <w:rsid w:val="000F3532"/>
    <w:rsid w:val="000F50F3"/>
    <w:rsid w:val="000F5A28"/>
    <w:rsid w:val="0010225E"/>
    <w:rsid w:val="00102731"/>
    <w:rsid w:val="00105566"/>
    <w:rsid w:val="00105885"/>
    <w:rsid w:val="00107B4C"/>
    <w:rsid w:val="001111BC"/>
    <w:rsid w:val="00111E55"/>
    <w:rsid w:val="0011276F"/>
    <w:rsid w:val="001141E2"/>
    <w:rsid w:val="00115E29"/>
    <w:rsid w:val="00116A84"/>
    <w:rsid w:val="00117006"/>
    <w:rsid w:val="00117856"/>
    <w:rsid w:val="0012024D"/>
    <w:rsid w:val="00120C38"/>
    <w:rsid w:val="001225D1"/>
    <w:rsid w:val="00123638"/>
    <w:rsid w:val="00124B8E"/>
    <w:rsid w:val="00125232"/>
    <w:rsid w:val="00125BB2"/>
    <w:rsid w:val="00126C2E"/>
    <w:rsid w:val="00127411"/>
    <w:rsid w:val="00132168"/>
    <w:rsid w:val="00142B53"/>
    <w:rsid w:val="00143547"/>
    <w:rsid w:val="0014513B"/>
    <w:rsid w:val="00146CB4"/>
    <w:rsid w:val="001470E4"/>
    <w:rsid w:val="0015193C"/>
    <w:rsid w:val="00151A2E"/>
    <w:rsid w:val="00151E7A"/>
    <w:rsid w:val="00153589"/>
    <w:rsid w:val="00153CD3"/>
    <w:rsid w:val="001545CA"/>
    <w:rsid w:val="00154F43"/>
    <w:rsid w:val="00157426"/>
    <w:rsid w:val="00157F8D"/>
    <w:rsid w:val="001605A0"/>
    <w:rsid w:val="001614DF"/>
    <w:rsid w:val="00162A2E"/>
    <w:rsid w:val="00163DA2"/>
    <w:rsid w:val="00163EA8"/>
    <w:rsid w:val="0016490E"/>
    <w:rsid w:val="00165269"/>
    <w:rsid w:val="0016595F"/>
    <w:rsid w:val="00165CFB"/>
    <w:rsid w:val="00171786"/>
    <w:rsid w:val="00172595"/>
    <w:rsid w:val="00172993"/>
    <w:rsid w:val="0017530C"/>
    <w:rsid w:val="00177D66"/>
    <w:rsid w:val="00182E75"/>
    <w:rsid w:val="0018418A"/>
    <w:rsid w:val="001913F0"/>
    <w:rsid w:val="001929AD"/>
    <w:rsid w:val="001A2593"/>
    <w:rsid w:val="001A2F34"/>
    <w:rsid w:val="001A515E"/>
    <w:rsid w:val="001B2218"/>
    <w:rsid w:val="001B36EE"/>
    <w:rsid w:val="001B3767"/>
    <w:rsid w:val="001B47E6"/>
    <w:rsid w:val="001B7715"/>
    <w:rsid w:val="001C3A57"/>
    <w:rsid w:val="001C3ACE"/>
    <w:rsid w:val="001C60BA"/>
    <w:rsid w:val="001D2CE2"/>
    <w:rsid w:val="001D4EDC"/>
    <w:rsid w:val="001D566D"/>
    <w:rsid w:val="001D67AB"/>
    <w:rsid w:val="001E058F"/>
    <w:rsid w:val="001E2C7F"/>
    <w:rsid w:val="001E3A13"/>
    <w:rsid w:val="001E469A"/>
    <w:rsid w:val="001E651A"/>
    <w:rsid w:val="001F0F1B"/>
    <w:rsid w:val="001F12E1"/>
    <w:rsid w:val="001F2509"/>
    <w:rsid w:val="001F2D39"/>
    <w:rsid w:val="001F35CD"/>
    <w:rsid w:val="001F6E28"/>
    <w:rsid w:val="001F7037"/>
    <w:rsid w:val="001F7043"/>
    <w:rsid w:val="00200CAC"/>
    <w:rsid w:val="00200EE9"/>
    <w:rsid w:val="00201B20"/>
    <w:rsid w:val="0020770F"/>
    <w:rsid w:val="00211681"/>
    <w:rsid w:val="00212CC3"/>
    <w:rsid w:val="00213123"/>
    <w:rsid w:val="00216F21"/>
    <w:rsid w:val="0022078F"/>
    <w:rsid w:val="0022638F"/>
    <w:rsid w:val="00226ECD"/>
    <w:rsid w:val="0023438B"/>
    <w:rsid w:val="00236E54"/>
    <w:rsid w:val="00237D6E"/>
    <w:rsid w:val="00237FDC"/>
    <w:rsid w:val="00242C5E"/>
    <w:rsid w:val="0024511F"/>
    <w:rsid w:val="0024615E"/>
    <w:rsid w:val="00246198"/>
    <w:rsid w:val="00246E64"/>
    <w:rsid w:val="00251EF4"/>
    <w:rsid w:val="002539EB"/>
    <w:rsid w:val="00256A90"/>
    <w:rsid w:val="00256F96"/>
    <w:rsid w:val="00262F3B"/>
    <w:rsid w:val="00266C8B"/>
    <w:rsid w:val="00267FF4"/>
    <w:rsid w:val="0027199A"/>
    <w:rsid w:val="00274603"/>
    <w:rsid w:val="002773BD"/>
    <w:rsid w:val="00284D1D"/>
    <w:rsid w:val="0029049E"/>
    <w:rsid w:val="002908F4"/>
    <w:rsid w:val="0029338A"/>
    <w:rsid w:val="002941F8"/>
    <w:rsid w:val="00294DA0"/>
    <w:rsid w:val="00295476"/>
    <w:rsid w:val="00297121"/>
    <w:rsid w:val="002974B5"/>
    <w:rsid w:val="002976AF"/>
    <w:rsid w:val="002B0E0D"/>
    <w:rsid w:val="002B0F0E"/>
    <w:rsid w:val="002B27B5"/>
    <w:rsid w:val="002B37A5"/>
    <w:rsid w:val="002B79E7"/>
    <w:rsid w:val="002C01FC"/>
    <w:rsid w:val="002C0F6C"/>
    <w:rsid w:val="002C20B8"/>
    <w:rsid w:val="002C34EE"/>
    <w:rsid w:val="002C65A0"/>
    <w:rsid w:val="002C7776"/>
    <w:rsid w:val="002D1F34"/>
    <w:rsid w:val="002D50D5"/>
    <w:rsid w:val="002D60E9"/>
    <w:rsid w:val="002E265F"/>
    <w:rsid w:val="002E34B2"/>
    <w:rsid w:val="002E5197"/>
    <w:rsid w:val="002E57AA"/>
    <w:rsid w:val="002E7FC3"/>
    <w:rsid w:val="002F0A3F"/>
    <w:rsid w:val="002F0ECA"/>
    <w:rsid w:val="002F3267"/>
    <w:rsid w:val="002F40F7"/>
    <w:rsid w:val="00303000"/>
    <w:rsid w:val="003045E0"/>
    <w:rsid w:val="00307852"/>
    <w:rsid w:val="00310FBD"/>
    <w:rsid w:val="0031481C"/>
    <w:rsid w:val="00316D68"/>
    <w:rsid w:val="00320ADA"/>
    <w:rsid w:val="00321B35"/>
    <w:rsid w:val="00321F34"/>
    <w:rsid w:val="00323336"/>
    <w:rsid w:val="00326E94"/>
    <w:rsid w:val="003322F6"/>
    <w:rsid w:val="0033609F"/>
    <w:rsid w:val="00337831"/>
    <w:rsid w:val="00340983"/>
    <w:rsid w:val="00344262"/>
    <w:rsid w:val="00344541"/>
    <w:rsid w:val="00345185"/>
    <w:rsid w:val="00347754"/>
    <w:rsid w:val="00352C99"/>
    <w:rsid w:val="00352EA3"/>
    <w:rsid w:val="00354D8D"/>
    <w:rsid w:val="00355308"/>
    <w:rsid w:val="00357492"/>
    <w:rsid w:val="00361FC7"/>
    <w:rsid w:val="00366AF1"/>
    <w:rsid w:val="0036761D"/>
    <w:rsid w:val="003709F1"/>
    <w:rsid w:val="003711FD"/>
    <w:rsid w:val="00371D67"/>
    <w:rsid w:val="00373A9F"/>
    <w:rsid w:val="003800F1"/>
    <w:rsid w:val="003805E0"/>
    <w:rsid w:val="0038101F"/>
    <w:rsid w:val="003812F2"/>
    <w:rsid w:val="00382488"/>
    <w:rsid w:val="003859EE"/>
    <w:rsid w:val="003861C8"/>
    <w:rsid w:val="0039502F"/>
    <w:rsid w:val="003A0557"/>
    <w:rsid w:val="003A3482"/>
    <w:rsid w:val="003A3F1E"/>
    <w:rsid w:val="003A62DE"/>
    <w:rsid w:val="003A69AB"/>
    <w:rsid w:val="003A6A9B"/>
    <w:rsid w:val="003A7D02"/>
    <w:rsid w:val="003B185C"/>
    <w:rsid w:val="003B3319"/>
    <w:rsid w:val="003B5A5C"/>
    <w:rsid w:val="003C1430"/>
    <w:rsid w:val="003C205B"/>
    <w:rsid w:val="003C47F1"/>
    <w:rsid w:val="003C546D"/>
    <w:rsid w:val="003C621B"/>
    <w:rsid w:val="003D25F2"/>
    <w:rsid w:val="003D554B"/>
    <w:rsid w:val="003D5CD5"/>
    <w:rsid w:val="003D65CD"/>
    <w:rsid w:val="003D6990"/>
    <w:rsid w:val="003D6DE7"/>
    <w:rsid w:val="003E1E9D"/>
    <w:rsid w:val="003E34C5"/>
    <w:rsid w:val="003E38E1"/>
    <w:rsid w:val="003E39E7"/>
    <w:rsid w:val="003E4352"/>
    <w:rsid w:val="003E523F"/>
    <w:rsid w:val="003E7C33"/>
    <w:rsid w:val="003F0403"/>
    <w:rsid w:val="003F276E"/>
    <w:rsid w:val="003F54CC"/>
    <w:rsid w:val="003F65E4"/>
    <w:rsid w:val="003F6B4F"/>
    <w:rsid w:val="00402140"/>
    <w:rsid w:val="0040345D"/>
    <w:rsid w:val="00404200"/>
    <w:rsid w:val="00405E58"/>
    <w:rsid w:val="0041051C"/>
    <w:rsid w:val="00412459"/>
    <w:rsid w:val="00412FE6"/>
    <w:rsid w:val="00413F0F"/>
    <w:rsid w:val="0041426F"/>
    <w:rsid w:val="00415C3F"/>
    <w:rsid w:val="00416047"/>
    <w:rsid w:val="00420309"/>
    <w:rsid w:val="0042185C"/>
    <w:rsid w:val="00423244"/>
    <w:rsid w:val="004236CE"/>
    <w:rsid w:val="00425AF8"/>
    <w:rsid w:val="00426984"/>
    <w:rsid w:val="0043039B"/>
    <w:rsid w:val="0043087D"/>
    <w:rsid w:val="00431D78"/>
    <w:rsid w:val="00432D0C"/>
    <w:rsid w:val="0043590A"/>
    <w:rsid w:val="0043645E"/>
    <w:rsid w:val="00437178"/>
    <w:rsid w:val="00442A52"/>
    <w:rsid w:val="00442E6F"/>
    <w:rsid w:val="00443EB1"/>
    <w:rsid w:val="00445115"/>
    <w:rsid w:val="00447601"/>
    <w:rsid w:val="00452FDB"/>
    <w:rsid w:val="00456BBB"/>
    <w:rsid w:val="004574DE"/>
    <w:rsid w:val="00461185"/>
    <w:rsid w:val="00464C96"/>
    <w:rsid w:val="0046588C"/>
    <w:rsid w:val="004667C4"/>
    <w:rsid w:val="00466D18"/>
    <w:rsid w:val="00470183"/>
    <w:rsid w:val="00470420"/>
    <w:rsid w:val="00470770"/>
    <w:rsid w:val="0047432C"/>
    <w:rsid w:val="00474ED2"/>
    <w:rsid w:val="00480544"/>
    <w:rsid w:val="00480860"/>
    <w:rsid w:val="00484FC0"/>
    <w:rsid w:val="00485652"/>
    <w:rsid w:val="00485C3A"/>
    <w:rsid w:val="00490964"/>
    <w:rsid w:val="00490D66"/>
    <w:rsid w:val="00490F39"/>
    <w:rsid w:val="00494E21"/>
    <w:rsid w:val="004972D6"/>
    <w:rsid w:val="004A0C9F"/>
    <w:rsid w:val="004A18B3"/>
    <w:rsid w:val="004A64ED"/>
    <w:rsid w:val="004A7E3A"/>
    <w:rsid w:val="004B6DD8"/>
    <w:rsid w:val="004C0F8D"/>
    <w:rsid w:val="004C1EFE"/>
    <w:rsid w:val="004C4AFC"/>
    <w:rsid w:val="004C7380"/>
    <w:rsid w:val="004D57DC"/>
    <w:rsid w:val="004D7113"/>
    <w:rsid w:val="004D7C94"/>
    <w:rsid w:val="004F1D50"/>
    <w:rsid w:val="004F29BB"/>
    <w:rsid w:val="004F6716"/>
    <w:rsid w:val="004F6B44"/>
    <w:rsid w:val="004F7B80"/>
    <w:rsid w:val="00500044"/>
    <w:rsid w:val="00500D70"/>
    <w:rsid w:val="00510518"/>
    <w:rsid w:val="00512ED6"/>
    <w:rsid w:val="005157B2"/>
    <w:rsid w:val="00515F68"/>
    <w:rsid w:val="00517825"/>
    <w:rsid w:val="00523D11"/>
    <w:rsid w:val="00524E1F"/>
    <w:rsid w:val="005272BE"/>
    <w:rsid w:val="005276DF"/>
    <w:rsid w:val="005278B6"/>
    <w:rsid w:val="00530D2D"/>
    <w:rsid w:val="0053376E"/>
    <w:rsid w:val="00533799"/>
    <w:rsid w:val="00534050"/>
    <w:rsid w:val="00534E0D"/>
    <w:rsid w:val="0053713F"/>
    <w:rsid w:val="0054199B"/>
    <w:rsid w:val="00541E17"/>
    <w:rsid w:val="00541F32"/>
    <w:rsid w:val="00542EFF"/>
    <w:rsid w:val="00545248"/>
    <w:rsid w:val="005503B2"/>
    <w:rsid w:val="00554BE7"/>
    <w:rsid w:val="00560A6B"/>
    <w:rsid w:val="00560FAB"/>
    <w:rsid w:val="00564983"/>
    <w:rsid w:val="0056516C"/>
    <w:rsid w:val="00566662"/>
    <w:rsid w:val="00566E96"/>
    <w:rsid w:val="00567065"/>
    <w:rsid w:val="005672EE"/>
    <w:rsid w:val="00570070"/>
    <w:rsid w:val="00571735"/>
    <w:rsid w:val="00571BA0"/>
    <w:rsid w:val="0057329D"/>
    <w:rsid w:val="00577327"/>
    <w:rsid w:val="005775C2"/>
    <w:rsid w:val="00580F63"/>
    <w:rsid w:val="0058205D"/>
    <w:rsid w:val="00585318"/>
    <w:rsid w:val="00586974"/>
    <w:rsid w:val="00586BF8"/>
    <w:rsid w:val="00590589"/>
    <w:rsid w:val="00592D4E"/>
    <w:rsid w:val="0059369D"/>
    <w:rsid w:val="00596AF8"/>
    <w:rsid w:val="005A01C6"/>
    <w:rsid w:val="005A216C"/>
    <w:rsid w:val="005A4712"/>
    <w:rsid w:val="005A751B"/>
    <w:rsid w:val="005B28C0"/>
    <w:rsid w:val="005B47CB"/>
    <w:rsid w:val="005B6CC9"/>
    <w:rsid w:val="005B7432"/>
    <w:rsid w:val="005C3F5B"/>
    <w:rsid w:val="005C5620"/>
    <w:rsid w:val="005C6ACA"/>
    <w:rsid w:val="005C7DAA"/>
    <w:rsid w:val="005D1087"/>
    <w:rsid w:val="005D43CC"/>
    <w:rsid w:val="005D46B5"/>
    <w:rsid w:val="005D4D2F"/>
    <w:rsid w:val="005D79FD"/>
    <w:rsid w:val="005E1716"/>
    <w:rsid w:val="005E1883"/>
    <w:rsid w:val="005E29BC"/>
    <w:rsid w:val="005E5540"/>
    <w:rsid w:val="005E71D1"/>
    <w:rsid w:val="005E7883"/>
    <w:rsid w:val="005F017E"/>
    <w:rsid w:val="005F11EF"/>
    <w:rsid w:val="005F488E"/>
    <w:rsid w:val="005F4FCF"/>
    <w:rsid w:val="005F63D9"/>
    <w:rsid w:val="00600636"/>
    <w:rsid w:val="00603815"/>
    <w:rsid w:val="0060501C"/>
    <w:rsid w:val="00605BB4"/>
    <w:rsid w:val="00606170"/>
    <w:rsid w:val="00607A4C"/>
    <w:rsid w:val="0061044A"/>
    <w:rsid w:val="00611298"/>
    <w:rsid w:val="006118BB"/>
    <w:rsid w:val="00611A46"/>
    <w:rsid w:val="00614AC7"/>
    <w:rsid w:val="00616F71"/>
    <w:rsid w:val="006201FE"/>
    <w:rsid w:val="006241AB"/>
    <w:rsid w:val="006249F4"/>
    <w:rsid w:val="00624E06"/>
    <w:rsid w:val="00625D3B"/>
    <w:rsid w:val="006277C5"/>
    <w:rsid w:val="00631752"/>
    <w:rsid w:val="00631B5C"/>
    <w:rsid w:val="00631C0B"/>
    <w:rsid w:val="00633014"/>
    <w:rsid w:val="0063388F"/>
    <w:rsid w:val="0063647B"/>
    <w:rsid w:val="006377B5"/>
    <w:rsid w:val="00641F71"/>
    <w:rsid w:val="0064488B"/>
    <w:rsid w:val="006450F3"/>
    <w:rsid w:val="00646FDC"/>
    <w:rsid w:val="00647156"/>
    <w:rsid w:val="00647425"/>
    <w:rsid w:val="0065042F"/>
    <w:rsid w:val="00651C4B"/>
    <w:rsid w:val="006528B0"/>
    <w:rsid w:val="00653106"/>
    <w:rsid w:val="0065387E"/>
    <w:rsid w:val="00654BF6"/>
    <w:rsid w:val="00655496"/>
    <w:rsid w:val="006617AF"/>
    <w:rsid w:val="006678CF"/>
    <w:rsid w:val="00674BE3"/>
    <w:rsid w:val="00675125"/>
    <w:rsid w:val="00675B94"/>
    <w:rsid w:val="00677112"/>
    <w:rsid w:val="00680BDC"/>
    <w:rsid w:val="00680EE0"/>
    <w:rsid w:val="0068162F"/>
    <w:rsid w:val="0068427B"/>
    <w:rsid w:val="00684A39"/>
    <w:rsid w:val="00684AE0"/>
    <w:rsid w:val="006864F1"/>
    <w:rsid w:val="0068696B"/>
    <w:rsid w:val="00687017"/>
    <w:rsid w:val="0069015C"/>
    <w:rsid w:val="00692D61"/>
    <w:rsid w:val="0069363E"/>
    <w:rsid w:val="0069533E"/>
    <w:rsid w:val="00695DD0"/>
    <w:rsid w:val="00695E3B"/>
    <w:rsid w:val="00695FAF"/>
    <w:rsid w:val="006A42E7"/>
    <w:rsid w:val="006A538D"/>
    <w:rsid w:val="006A5EDD"/>
    <w:rsid w:val="006A6F70"/>
    <w:rsid w:val="006B1BE3"/>
    <w:rsid w:val="006B287D"/>
    <w:rsid w:val="006B33D5"/>
    <w:rsid w:val="006B37AA"/>
    <w:rsid w:val="006B44C0"/>
    <w:rsid w:val="006B4FC3"/>
    <w:rsid w:val="006B5E77"/>
    <w:rsid w:val="006B7619"/>
    <w:rsid w:val="006C6D93"/>
    <w:rsid w:val="006C7B20"/>
    <w:rsid w:val="006D12D0"/>
    <w:rsid w:val="006D1DDB"/>
    <w:rsid w:val="006D2370"/>
    <w:rsid w:val="006D5277"/>
    <w:rsid w:val="006D7905"/>
    <w:rsid w:val="006D7BDA"/>
    <w:rsid w:val="006E0B3D"/>
    <w:rsid w:val="006E1FA8"/>
    <w:rsid w:val="006E2885"/>
    <w:rsid w:val="006F1000"/>
    <w:rsid w:val="006F114B"/>
    <w:rsid w:val="006F1DDA"/>
    <w:rsid w:val="006F3F31"/>
    <w:rsid w:val="006F4A11"/>
    <w:rsid w:val="006F7639"/>
    <w:rsid w:val="00700E7C"/>
    <w:rsid w:val="0071078F"/>
    <w:rsid w:val="007112BB"/>
    <w:rsid w:val="007149A6"/>
    <w:rsid w:val="00715127"/>
    <w:rsid w:val="00715B28"/>
    <w:rsid w:val="00720524"/>
    <w:rsid w:val="0072133A"/>
    <w:rsid w:val="007224E4"/>
    <w:rsid w:val="00722743"/>
    <w:rsid w:val="00722DE5"/>
    <w:rsid w:val="00724A1B"/>
    <w:rsid w:val="00733E3D"/>
    <w:rsid w:val="0073477C"/>
    <w:rsid w:val="0073573C"/>
    <w:rsid w:val="00735B7A"/>
    <w:rsid w:val="007410D1"/>
    <w:rsid w:val="007414D7"/>
    <w:rsid w:val="0075025F"/>
    <w:rsid w:val="00750604"/>
    <w:rsid w:val="00751FA0"/>
    <w:rsid w:val="0075296F"/>
    <w:rsid w:val="00753D5C"/>
    <w:rsid w:val="00754B13"/>
    <w:rsid w:val="007574ED"/>
    <w:rsid w:val="007609C0"/>
    <w:rsid w:val="00761BC8"/>
    <w:rsid w:val="007671FB"/>
    <w:rsid w:val="00773374"/>
    <w:rsid w:val="007749DA"/>
    <w:rsid w:val="00777EC6"/>
    <w:rsid w:val="007800B6"/>
    <w:rsid w:val="00780C61"/>
    <w:rsid w:val="0078175F"/>
    <w:rsid w:val="00782D7B"/>
    <w:rsid w:val="00783232"/>
    <w:rsid w:val="0078641B"/>
    <w:rsid w:val="0079125B"/>
    <w:rsid w:val="00791B6D"/>
    <w:rsid w:val="00792A5F"/>
    <w:rsid w:val="00792EAE"/>
    <w:rsid w:val="0079699A"/>
    <w:rsid w:val="00796DB4"/>
    <w:rsid w:val="007A1938"/>
    <w:rsid w:val="007A1EC2"/>
    <w:rsid w:val="007A34E6"/>
    <w:rsid w:val="007A532D"/>
    <w:rsid w:val="007A5F69"/>
    <w:rsid w:val="007B057D"/>
    <w:rsid w:val="007B06C8"/>
    <w:rsid w:val="007B07C2"/>
    <w:rsid w:val="007B2823"/>
    <w:rsid w:val="007B2B9B"/>
    <w:rsid w:val="007B3708"/>
    <w:rsid w:val="007B4929"/>
    <w:rsid w:val="007B577D"/>
    <w:rsid w:val="007B6BB1"/>
    <w:rsid w:val="007B7406"/>
    <w:rsid w:val="007C12D2"/>
    <w:rsid w:val="007C4121"/>
    <w:rsid w:val="007C47B3"/>
    <w:rsid w:val="007D0201"/>
    <w:rsid w:val="007D27E2"/>
    <w:rsid w:val="007D4178"/>
    <w:rsid w:val="007D6080"/>
    <w:rsid w:val="007D70AF"/>
    <w:rsid w:val="007E0415"/>
    <w:rsid w:val="007E1736"/>
    <w:rsid w:val="007E6E51"/>
    <w:rsid w:val="007F1E24"/>
    <w:rsid w:val="007F3DE5"/>
    <w:rsid w:val="007F6994"/>
    <w:rsid w:val="00802596"/>
    <w:rsid w:val="00802C0D"/>
    <w:rsid w:val="00803402"/>
    <w:rsid w:val="00805800"/>
    <w:rsid w:val="0080582F"/>
    <w:rsid w:val="00805AAB"/>
    <w:rsid w:val="00805E39"/>
    <w:rsid w:val="008139A6"/>
    <w:rsid w:val="00816852"/>
    <w:rsid w:val="00817EEA"/>
    <w:rsid w:val="008211F2"/>
    <w:rsid w:val="00821254"/>
    <w:rsid w:val="00821CE9"/>
    <w:rsid w:val="008226D8"/>
    <w:rsid w:val="0082304A"/>
    <w:rsid w:val="00823EB4"/>
    <w:rsid w:val="00826B59"/>
    <w:rsid w:val="00826CE7"/>
    <w:rsid w:val="00826EC8"/>
    <w:rsid w:val="00830916"/>
    <w:rsid w:val="008309C0"/>
    <w:rsid w:val="00834D8A"/>
    <w:rsid w:val="008350B2"/>
    <w:rsid w:val="008352D9"/>
    <w:rsid w:val="008354E3"/>
    <w:rsid w:val="008407DA"/>
    <w:rsid w:val="008434E7"/>
    <w:rsid w:val="00843A0D"/>
    <w:rsid w:val="0084635D"/>
    <w:rsid w:val="0085095B"/>
    <w:rsid w:val="00851AEB"/>
    <w:rsid w:val="00852FAC"/>
    <w:rsid w:val="00853A5C"/>
    <w:rsid w:val="00856A01"/>
    <w:rsid w:val="00857BB6"/>
    <w:rsid w:val="0086055A"/>
    <w:rsid w:val="00861D63"/>
    <w:rsid w:val="00872C89"/>
    <w:rsid w:val="00872CD3"/>
    <w:rsid w:val="00875E13"/>
    <w:rsid w:val="00876DF7"/>
    <w:rsid w:val="00877C30"/>
    <w:rsid w:val="00882B1C"/>
    <w:rsid w:val="0088751B"/>
    <w:rsid w:val="0089024A"/>
    <w:rsid w:val="008906D7"/>
    <w:rsid w:val="00890AE3"/>
    <w:rsid w:val="00890BF7"/>
    <w:rsid w:val="00894B8B"/>
    <w:rsid w:val="00894CE8"/>
    <w:rsid w:val="008951CE"/>
    <w:rsid w:val="00896EE6"/>
    <w:rsid w:val="008A0189"/>
    <w:rsid w:val="008A134D"/>
    <w:rsid w:val="008A65E9"/>
    <w:rsid w:val="008A75FF"/>
    <w:rsid w:val="008B1046"/>
    <w:rsid w:val="008B3233"/>
    <w:rsid w:val="008B613D"/>
    <w:rsid w:val="008B66F5"/>
    <w:rsid w:val="008B6B88"/>
    <w:rsid w:val="008C2EE2"/>
    <w:rsid w:val="008C2F8A"/>
    <w:rsid w:val="008C4157"/>
    <w:rsid w:val="008C75F4"/>
    <w:rsid w:val="008D1404"/>
    <w:rsid w:val="008D21B1"/>
    <w:rsid w:val="008D26BE"/>
    <w:rsid w:val="008D7F2C"/>
    <w:rsid w:val="008E1A83"/>
    <w:rsid w:val="008E3344"/>
    <w:rsid w:val="008E6364"/>
    <w:rsid w:val="008E7C06"/>
    <w:rsid w:val="008F03B8"/>
    <w:rsid w:val="008F0709"/>
    <w:rsid w:val="008F3ECB"/>
    <w:rsid w:val="008F4BC5"/>
    <w:rsid w:val="008F5376"/>
    <w:rsid w:val="008F66C8"/>
    <w:rsid w:val="008F6F1F"/>
    <w:rsid w:val="008F79BF"/>
    <w:rsid w:val="009005CD"/>
    <w:rsid w:val="0090342A"/>
    <w:rsid w:val="00915C01"/>
    <w:rsid w:val="00916EC8"/>
    <w:rsid w:val="00917EBB"/>
    <w:rsid w:val="00924793"/>
    <w:rsid w:val="00927E45"/>
    <w:rsid w:val="00930829"/>
    <w:rsid w:val="00941B6C"/>
    <w:rsid w:val="009424D7"/>
    <w:rsid w:val="00942AD2"/>
    <w:rsid w:val="00942FFD"/>
    <w:rsid w:val="00943A8A"/>
    <w:rsid w:val="00943F5C"/>
    <w:rsid w:val="00951DC1"/>
    <w:rsid w:val="00955482"/>
    <w:rsid w:val="00957619"/>
    <w:rsid w:val="009577D3"/>
    <w:rsid w:val="00960844"/>
    <w:rsid w:val="00963BD7"/>
    <w:rsid w:val="00963DF8"/>
    <w:rsid w:val="009665AB"/>
    <w:rsid w:val="00966EEA"/>
    <w:rsid w:val="00967602"/>
    <w:rsid w:val="00970E29"/>
    <w:rsid w:val="009769E7"/>
    <w:rsid w:val="00977FE7"/>
    <w:rsid w:val="009827D3"/>
    <w:rsid w:val="00982A20"/>
    <w:rsid w:val="009832DE"/>
    <w:rsid w:val="00986E6D"/>
    <w:rsid w:val="00990008"/>
    <w:rsid w:val="00990254"/>
    <w:rsid w:val="00991994"/>
    <w:rsid w:val="009941D6"/>
    <w:rsid w:val="00997529"/>
    <w:rsid w:val="009A01EF"/>
    <w:rsid w:val="009A29FD"/>
    <w:rsid w:val="009A3E49"/>
    <w:rsid w:val="009A53EA"/>
    <w:rsid w:val="009A7358"/>
    <w:rsid w:val="009B1D2F"/>
    <w:rsid w:val="009B21C3"/>
    <w:rsid w:val="009B340C"/>
    <w:rsid w:val="009B7FA1"/>
    <w:rsid w:val="009C2244"/>
    <w:rsid w:val="009C459D"/>
    <w:rsid w:val="009C5A5B"/>
    <w:rsid w:val="009D011A"/>
    <w:rsid w:val="009D140D"/>
    <w:rsid w:val="009D406D"/>
    <w:rsid w:val="009D6A3C"/>
    <w:rsid w:val="009D6ECC"/>
    <w:rsid w:val="009D7A1E"/>
    <w:rsid w:val="009E171A"/>
    <w:rsid w:val="009E4A3C"/>
    <w:rsid w:val="009E540C"/>
    <w:rsid w:val="009F0372"/>
    <w:rsid w:val="009F0973"/>
    <w:rsid w:val="009F0CC3"/>
    <w:rsid w:val="009F2F97"/>
    <w:rsid w:val="00A02992"/>
    <w:rsid w:val="00A02FBD"/>
    <w:rsid w:val="00A041AE"/>
    <w:rsid w:val="00A06401"/>
    <w:rsid w:val="00A113C7"/>
    <w:rsid w:val="00A12B7E"/>
    <w:rsid w:val="00A14021"/>
    <w:rsid w:val="00A149ED"/>
    <w:rsid w:val="00A2264F"/>
    <w:rsid w:val="00A23090"/>
    <w:rsid w:val="00A25A18"/>
    <w:rsid w:val="00A31C39"/>
    <w:rsid w:val="00A31D38"/>
    <w:rsid w:val="00A31E88"/>
    <w:rsid w:val="00A3552F"/>
    <w:rsid w:val="00A37301"/>
    <w:rsid w:val="00A4045E"/>
    <w:rsid w:val="00A44305"/>
    <w:rsid w:val="00A45EA8"/>
    <w:rsid w:val="00A45F8B"/>
    <w:rsid w:val="00A469E1"/>
    <w:rsid w:val="00A50DC5"/>
    <w:rsid w:val="00A51058"/>
    <w:rsid w:val="00A52367"/>
    <w:rsid w:val="00A55509"/>
    <w:rsid w:val="00A6003F"/>
    <w:rsid w:val="00A62877"/>
    <w:rsid w:val="00A63670"/>
    <w:rsid w:val="00A6602B"/>
    <w:rsid w:val="00A71F58"/>
    <w:rsid w:val="00A72EC3"/>
    <w:rsid w:val="00A7679F"/>
    <w:rsid w:val="00A777B4"/>
    <w:rsid w:val="00A85049"/>
    <w:rsid w:val="00A85B5D"/>
    <w:rsid w:val="00A86591"/>
    <w:rsid w:val="00A9035E"/>
    <w:rsid w:val="00A91AE8"/>
    <w:rsid w:val="00AA0EE5"/>
    <w:rsid w:val="00AA2A78"/>
    <w:rsid w:val="00AA2F34"/>
    <w:rsid w:val="00AA411F"/>
    <w:rsid w:val="00AA7C3D"/>
    <w:rsid w:val="00AA7FBE"/>
    <w:rsid w:val="00AB016C"/>
    <w:rsid w:val="00AB1201"/>
    <w:rsid w:val="00AB2535"/>
    <w:rsid w:val="00AB6DA0"/>
    <w:rsid w:val="00AC227B"/>
    <w:rsid w:val="00AC48FA"/>
    <w:rsid w:val="00AC6046"/>
    <w:rsid w:val="00AD18F8"/>
    <w:rsid w:val="00AD2481"/>
    <w:rsid w:val="00AD2E06"/>
    <w:rsid w:val="00AD4634"/>
    <w:rsid w:val="00AD57A0"/>
    <w:rsid w:val="00AD600F"/>
    <w:rsid w:val="00AE1F36"/>
    <w:rsid w:val="00AE5F27"/>
    <w:rsid w:val="00AF187D"/>
    <w:rsid w:val="00AF60B8"/>
    <w:rsid w:val="00B016D3"/>
    <w:rsid w:val="00B03CB4"/>
    <w:rsid w:val="00B054B5"/>
    <w:rsid w:val="00B10F63"/>
    <w:rsid w:val="00B13B4F"/>
    <w:rsid w:val="00B20193"/>
    <w:rsid w:val="00B21D64"/>
    <w:rsid w:val="00B229EF"/>
    <w:rsid w:val="00B235A7"/>
    <w:rsid w:val="00B23B93"/>
    <w:rsid w:val="00B272E7"/>
    <w:rsid w:val="00B30919"/>
    <w:rsid w:val="00B3140F"/>
    <w:rsid w:val="00B3146C"/>
    <w:rsid w:val="00B3223A"/>
    <w:rsid w:val="00B3356C"/>
    <w:rsid w:val="00B35207"/>
    <w:rsid w:val="00B36306"/>
    <w:rsid w:val="00B37AB5"/>
    <w:rsid w:val="00B37E45"/>
    <w:rsid w:val="00B40D20"/>
    <w:rsid w:val="00B4174E"/>
    <w:rsid w:val="00B41C84"/>
    <w:rsid w:val="00B4390B"/>
    <w:rsid w:val="00B43BDD"/>
    <w:rsid w:val="00B46C67"/>
    <w:rsid w:val="00B47689"/>
    <w:rsid w:val="00B50D7C"/>
    <w:rsid w:val="00B50F5A"/>
    <w:rsid w:val="00B526F4"/>
    <w:rsid w:val="00B544ED"/>
    <w:rsid w:val="00B55F55"/>
    <w:rsid w:val="00B6083A"/>
    <w:rsid w:val="00B6097D"/>
    <w:rsid w:val="00B61D7A"/>
    <w:rsid w:val="00B623F8"/>
    <w:rsid w:val="00B65199"/>
    <w:rsid w:val="00B66E1D"/>
    <w:rsid w:val="00B709D4"/>
    <w:rsid w:val="00B70D7C"/>
    <w:rsid w:val="00B725CB"/>
    <w:rsid w:val="00B729F0"/>
    <w:rsid w:val="00B7597B"/>
    <w:rsid w:val="00B75EDA"/>
    <w:rsid w:val="00B8363B"/>
    <w:rsid w:val="00B83879"/>
    <w:rsid w:val="00B8410D"/>
    <w:rsid w:val="00B842DF"/>
    <w:rsid w:val="00B85068"/>
    <w:rsid w:val="00B858DA"/>
    <w:rsid w:val="00B868FB"/>
    <w:rsid w:val="00B86AC5"/>
    <w:rsid w:val="00B90670"/>
    <w:rsid w:val="00B90BFD"/>
    <w:rsid w:val="00B95D6F"/>
    <w:rsid w:val="00B971B7"/>
    <w:rsid w:val="00B97A9A"/>
    <w:rsid w:val="00BA0A07"/>
    <w:rsid w:val="00BA316E"/>
    <w:rsid w:val="00BA58FA"/>
    <w:rsid w:val="00BA5977"/>
    <w:rsid w:val="00BA6B50"/>
    <w:rsid w:val="00BA7336"/>
    <w:rsid w:val="00BB30C7"/>
    <w:rsid w:val="00BB5531"/>
    <w:rsid w:val="00BB76B0"/>
    <w:rsid w:val="00BB7B23"/>
    <w:rsid w:val="00BB7F70"/>
    <w:rsid w:val="00BC2C8E"/>
    <w:rsid w:val="00BC7E0D"/>
    <w:rsid w:val="00BD7251"/>
    <w:rsid w:val="00BE1499"/>
    <w:rsid w:val="00BE178A"/>
    <w:rsid w:val="00BE2C85"/>
    <w:rsid w:val="00BE53CC"/>
    <w:rsid w:val="00BE7E15"/>
    <w:rsid w:val="00BF062F"/>
    <w:rsid w:val="00BF0875"/>
    <w:rsid w:val="00BF2481"/>
    <w:rsid w:val="00BF3055"/>
    <w:rsid w:val="00BF3A2C"/>
    <w:rsid w:val="00C000BD"/>
    <w:rsid w:val="00C00C32"/>
    <w:rsid w:val="00C02271"/>
    <w:rsid w:val="00C0443B"/>
    <w:rsid w:val="00C046C5"/>
    <w:rsid w:val="00C05DFD"/>
    <w:rsid w:val="00C068F2"/>
    <w:rsid w:val="00C06BA4"/>
    <w:rsid w:val="00C107D8"/>
    <w:rsid w:val="00C11901"/>
    <w:rsid w:val="00C14F45"/>
    <w:rsid w:val="00C150DE"/>
    <w:rsid w:val="00C17BED"/>
    <w:rsid w:val="00C22028"/>
    <w:rsid w:val="00C22471"/>
    <w:rsid w:val="00C245F5"/>
    <w:rsid w:val="00C254D3"/>
    <w:rsid w:val="00C31117"/>
    <w:rsid w:val="00C32CE4"/>
    <w:rsid w:val="00C3348E"/>
    <w:rsid w:val="00C366E5"/>
    <w:rsid w:val="00C41469"/>
    <w:rsid w:val="00C42DAB"/>
    <w:rsid w:val="00C43A24"/>
    <w:rsid w:val="00C43DEB"/>
    <w:rsid w:val="00C44F18"/>
    <w:rsid w:val="00C45C7D"/>
    <w:rsid w:val="00C467A6"/>
    <w:rsid w:val="00C47E93"/>
    <w:rsid w:val="00C503D2"/>
    <w:rsid w:val="00C50FA8"/>
    <w:rsid w:val="00C529C4"/>
    <w:rsid w:val="00C55DE6"/>
    <w:rsid w:val="00C650A6"/>
    <w:rsid w:val="00C73166"/>
    <w:rsid w:val="00C75105"/>
    <w:rsid w:val="00C77DC7"/>
    <w:rsid w:val="00C80025"/>
    <w:rsid w:val="00C80166"/>
    <w:rsid w:val="00C80DFE"/>
    <w:rsid w:val="00C8172B"/>
    <w:rsid w:val="00C81BFC"/>
    <w:rsid w:val="00C8373B"/>
    <w:rsid w:val="00C83748"/>
    <w:rsid w:val="00C842D4"/>
    <w:rsid w:val="00C85FFD"/>
    <w:rsid w:val="00C86B3D"/>
    <w:rsid w:val="00C90BC9"/>
    <w:rsid w:val="00C91283"/>
    <w:rsid w:val="00C923E9"/>
    <w:rsid w:val="00C95D0C"/>
    <w:rsid w:val="00CA0FF9"/>
    <w:rsid w:val="00CA134E"/>
    <w:rsid w:val="00CA15AB"/>
    <w:rsid w:val="00CA18BC"/>
    <w:rsid w:val="00CA3331"/>
    <w:rsid w:val="00CA3445"/>
    <w:rsid w:val="00CA3D61"/>
    <w:rsid w:val="00CA6DFE"/>
    <w:rsid w:val="00CA7658"/>
    <w:rsid w:val="00CB1BAB"/>
    <w:rsid w:val="00CB1FC5"/>
    <w:rsid w:val="00CC04A2"/>
    <w:rsid w:val="00CC0849"/>
    <w:rsid w:val="00CC148C"/>
    <w:rsid w:val="00CC1B46"/>
    <w:rsid w:val="00CC4934"/>
    <w:rsid w:val="00CC594F"/>
    <w:rsid w:val="00CC7DB9"/>
    <w:rsid w:val="00CD3212"/>
    <w:rsid w:val="00CD3F1B"/>
    <w:rsid w:val="00CD44DA"/>
    <w:rsid w:val="00CD6478"/>
    <w:rsid w:val="00CE2B61"/>
    <w:rsid w:val="00CF034F"/>
    <w:rsid w:val="00CF16B6"/>
    <w:rsid w:val="00CF1CCA"/>
    <w:rsid w:val="00CF2710"/>
    <w:rsid w:val="00CF2D9B"/>
    <w:rsid w:val="00CF55A4"/>
    <w:rsid w:val="00CF761A"/>
    <w:rsid w:val="00D0238E"/>
    <w:rsid w:val="00D023D4"/>
    <w:rsid w:val="00D041C8"/>
    <w:rsid w:val="00D04479"/>
    <w:rsid w:val="00D04CCC"/>
    <w:rsid w:val="00D12718"/>
    <w:rsid w:val="00D14E5E"/>
    <w:rsid w:val="00D1662F"/>
    <w:rsid w:val="00D16D90"/>
    <w:rsid w:val="00D20360"/>
    <w:rsid w:val="00D20ADC"/>
    <w:rsid w:val="00D24E59"/>
    <w:rsid w:val="00D27F98"/>
    <w:rsid w:val="00D31997"/>
    <w:rsid w:val="00D32E7F"/>
    <w:rsid w:val="00D33014"/>
    <w:rsid w:val="00D33DEA"/>
    <w:rsid w:val="00D34914"/>
    <w:rsid w:val="00D36E48"/>
    <w:rsid w:val="00D4113C"/>
    <w:rsid w:val="00D41F9C"/>
    <w:rsid w:val="00D4325F"/>
    <w:rsid w:val="00D455DC"/>
    <w:rsid w:val="00D45C79"/>
    <w:rsid w:val="00D46376"/>
    <w:rsid w:val="00D47F06"/>
    <w:rsid w:val="00D506A2"/>
    <w:rsid w:val="00D52490"/>
    <w:rsid w:val="00D525B6"/>
    <w:rsid w:val="00D538F9"/>
    <w:rsid w:val="00D54B49"/>
    <w:rsid w:val="00D56231"/>
    <w:rsid w:val="00D6100C"/>
    <w:rsid w:val="00D618FA"/>
    <w:rsid w:val="00D62B8D"/>
    <w:rsid w:val="00D641DF"/>
    <w:rsid w:val="00D6519A"/>
    <w:rsid w:val="00D701FE"/>
    <w:rsid w:val="00D728DA"/>
    <w:rsid w:val="00D73327"/>
    <w:rsid w:val="00D7515D"/>
    <w:rsid w:val="00D75629"/>
    <w:rsid w:val="00D77363"/>
    <w:rsid w:val="00D825F6"/>
    <w:rsid w:val="00D85595"/>
    <w:rsid w:val="00D85B34"/>
    <w:rsid w:val="00D86F39"/>
    <w:rsid w:val="00D86F44"/>
    <w:rsid w:val="00D90237"/>
    <w:rsid w:val="00D90A5F"/>
    <w:rsid w:val="00D90AF1"/>
    <w:rsid w:val="00D92E74"/>
    <w:rsid w:val="00D949A8"/>
    <w:rsid w:val="00DA320D"/>
    <w:rsid w:val="00DA4323"/>
    <w:rsid w:val="00DA4BB9"/>
    <w:rsid w:val="00DA50A2"/>
    <w:rsid w:val="00DA6295"/>
    <w:rsid w:val="00DB252D"/>
    <w:rsid w:val="00DB5158"/>
    <w:rsid w:val="00DC04F9"/>
    <w:rsid w:val="00DC05F4"/>
    <w:rsid w:val="00DC33C3"/>
    <w:rsid w:val="00DC4382"/>
    <w:rsid w:val="00DC4A8D"/>
    <w:rsid w:val="00DC5FD0"/>
    <w:rsid w:val="00DC6253"/>
    <w:rsid w:val="00DD0935"/>
    <w:rsid w:val="00DD1736"/>
    <w:rsid w:val="00DD2694"/>
    <w:rsid w:val="00DD6F2F"/>
    <w:rsid w:val="00DE0609"/>
    <w:rsid w:val="00DE13E9"/>
    <w:rsid w:val="00DE1974"/>
    <w:rsid w:val="00DE325F"/>
    <w:rsid w:val="00DE3902"/>
    <w:rsid w:val="00DE412E"/>
    <w:rsid w:val="00DE415D"/>
    <w:rsid w:val="00DE5DCD"/>
    <w:rsid w:val="00DE6DC3"/>
    <w:rsid w:val="00DF0CC8"/>
    <w:rsid w:val="00DF291A"/>
    <w:rsid w:val="00DF52C9"/>
    <w:rsid w:val="00DF7F01"/>
    <w:rsid w:val="00E004DC"/>
    <w:rsid w:val="00E01414"/>
    <w:rsid w:val="00E03139"/>
    <w:rsid w:val="00E04ABD"/>
    <w:rsid w:val="00E06A99"/>
    <w:rsid w:val="00E06EF5"/>
    <w:rsid w:val="00E072D2"/>
    <w:rsid w:val="00E07DB0"/>
    <w:rsid w:val="00E121F7"/>
    <w:rsid w:val="00E129A9"/>
    <w:rsid w:val="00E14962"/>
    <w:rsid w:val="00E160AC"/>
    <w:rsid w:val="00E16A48"/>
    <w:rsid w:val="00E2019A"/>
    <w:rsid w:val="00E22F5D"/>
    <w:rsid w:val="00E23BD0"/>
    <w:rsid w:val="00E24066"/>
    <w:rsid w:val="00E2494A"/>
    <w:rsid w:val="00E2782D"/>
    <w:rsid w:val="00E27A76"/>
    <w:rsid w:val="00E306F3"/>
    <w:rsid w:val="00E33E7F"/>
    <w:rsid w:val="00E34DC1"/>
    <w:rsid w:val="00E35472"/>
    <w:rsid w:val="00E35D10"/>
    <w:rsid w:val="00E4230A"/>
    <w:rsid w:val="00E42B79"/>
    <w:rsid w:val="00E42DF5"/>
    <w:rsid w:val="00E42EEC"/>
    <w:rsid w:val="00E43B12"/>
    <w:rsid w:val="00E459F8"/>
    <w:rsid w:val="00E46A21"/>
    <w:rsid w:val="00E51021"/>
    <w:rsid w:val="00E555A5"/>
    <w:rsid w:val="00E60FAF"/>
    <w:rsid w:val="00E643C6"/>
    <w:rsid w:val="00E64472"/>
    <w:rsid w:val="00E72F61"/>
    <w:rsid w:val="00E72F7B"/>
    <w:rsid w:val="00E73464"/>
    <w:rsid w:val="00E74E60"/>
    <w:rsid w:val="00E75E85"/>
    <w:rsid w:val="00E76A96"/>
    <w:rsid w:val="00E7796C"/>
    <w:rsid w:val="00E80781"/>
    <w:rsid w:val="00E82806"/>
    <w:rsid w:val="00E84EFA"/>
    <w:rsid w:val="00E84FDF"/>
    <w:rsid w:val="00E90D0A"/>
    <w:rsid w:val="00E93581"/>
    <w:rsid w:val="00E94223"/>
    <w:rsid w:val="00E94915"/>
    <w:rsid w:val="00E9549D"/>
    <w:rsid w:val="00E958B3"/>
    <w:rsid w:val="00E9617A"/>
    <w:rsid w:val="00EA052E"/>
    <w:rsid w:val="00EA0CA7"/>
    <w:rsid w:val="00EA3C2B"/>
    <w:rsid w:val="00EA64CF"/>
    <w:rsid w:val="00EB1192"/>
    <w:rsid w:val="00EB6C3D"/>
    <w:rsid w:val="00EC5458"/>
    <w:rsid w:val="00EC68A2"/>
    <w:rsid w:val="00EC720A"/>
    <w:rsid w:val="00EC7DE4"/>
    <w:rsid w:val="00ED0ABA"/>
    <w:rsid w:val="00ED173F"/>
    <w:rsid w:val="00ED3BA9"/>
    <w:rsid w:val="00ED3CB6"/>
    <w:rsid w:val="00ED4A12"/>
    <w:rsid w:val="00ED7D91"/>
    <w:rsid w:val="00EE2412"/>
    <w:rsid w:val="00EE30CF"/>
    <w:rsid w:val="00EF119C"/>
    <w:rsid w:val="00EF1E1D"/>
    <w:rsid w:val="00EF3E92"/>
    <w:rsid w:val="00F0089B"/>
    <w:rsid w:val="00F01507"/>
    <w:rsid w:val="00F02825"/>
    <w:rsid w:val="00F045D8"/>
    <w:rsid w:val="00F065AF"/>
    <w:rsid w:val="00F07F3A"/>
    <w:rsid w:val="00F15C1D"/>
    <w:rsid w:val="00F15E7B"/>
    <w:rsid w:val="00F21B5D"/>
    <w:rsid w:val="00F21BD6"/>
    <w:rsid w:val="00F22363"/>
    <w:rsid w:val="00F2578C"/>
    <w:rsid w:val="00F268F4"/>
    <w:rsid w:val="00F26BFE"/>
    <w:rsid w:val="00F30DB5"/>
    <w:rsid w:val="00F34D40"/>
    <w:rsid w:val="00F35F54"/>
    <w:rsid w:val="00F40068"/>
    <w:rsid w:val="00F40511"/>
    <w:rsid w:val="00F4197A"/>
    <w:rsid w:val="00F41D45"/>
    <w:rsid w:val="00F464E8"/>
    <w:rsid w:val="00F46F11"/>
    <w:rsid w:val="00F4763B"/>
    <w:rsid w:val="00F478FD"/>
    <w:rsid w:val="00F541B2"/>
    <w:rsid w:val="00F5696A"/>
    <w:rsid w:val="00F60A96"/>
    <w:rsid w:val="00F6257A"/>
    <w:rsid w:val="00F636AF"/>
    <w:rsid w:val="00F64D2C"/>
    <w:rsid w:val="00F6568D"/>
    <w:rsid w:val="00F65CFB"/>
    <w:rsid w:val="00F70F48"/>
    <w:rsid w:val="00F74947"/>
    <w:rsid w:val="00F74991"/>
    <w:rsid w:val="00F753FF"/>
    <w:rsid w:val="00F773D7"/>
    <w:rsid w:val="00F8644A"/>
    <w:rsid w:val="00F86AF5"/>
    <w:rsid w:val="00F87E4D"/>
    <w:rsid w:val="00F90E83"/>
    <w:rsid w:val="00F94086"/>
    <w:rsid w:val="00F94568"/>
    <w:rsid w:val="00F94E20"/>
    <w:rsid w:val="00F95A91"/>
    <w:rsid w:val="00F96326"/>
    <w:rsid w:val="00F96E83"/>
    <w:rsid w:val="00F97590"/>
    <w:rsid w:val="00FA23A6"/>
    <w:rsid w:val="00FA3483"/>
    <w:rsid w:val="00FB3249"/>
    <w:rsid w:val="00FB3919"/>
    <w:rsid w:val="00FC4D61"/>
    <w:rsid w:val="00FC5DBE"/>
    <w:rsid w:val="00FD1BAD"/>
    <w:rsid w:val="00FD1EE3"/>
    <w:rsid w:val="00FD1F75"/>
    <w:rsid w:val="00FD27AE"/>
    <w:rsid w:val="00FD2B79"/>
    <w:rsid w:val="00FE14AA"/>
    <w:rsid w:val="00FE1A24"/>
    <w:rsid w:val="00FE2F89"/>
    <w:rsid w:val="00FE351B"/>
    <w:rsid w:val="00FE46A9"/>
    <w:rsid w:val="00FE56D1"/>
    <w:rsid w:val="00FF295A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CA050"/>
  <w15:docId w15:val="{25DF805B-216F-4068-9BC6-2958DD44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2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semiHidden/>
    <w:rsid w:val="007F6994"/>
  </w:style>
  <w:style w:type="paragraph" w:styleId="1">
    <w:name w:val="heading 1"/>
    <w:next w:val="aa"/>
    <w:link w:val="15"/>
    <w:autoRedefine/>
    <w:qFormat/>
    <w:rsid w:val="007F6994"/>
    <w:pPr>
      <w:keepNext/>
      <w:numPr>
        <w:numId w:val="20"/>
      </w:numPr>
      <w:spacing w:before="960" w:after="960"/>
      <w:jc w:val="center"/>
      <w:outlineLvl w:val="0"/>
    </w:pPr>
    <w:rPr>
      <w:rFonts w:ascii="Times New Roman" w:eastAsia="Calibri" w:hAnsi="Times New Roman" w:cs="Times New Roman"/>
      <w:b/>
      <w:caps/>
      <w:color w:val="000000"/>
      <w:sz w:val="24"/>
      <w:szCs w:val="52"/>
      <w:u w:color="000000"/>
      <w:lang w:bidi="en-US"/>
    </w:rPr>
  </w:style>
  <w:style w:type="paragraph" w:styleId="20">
    <w:name w:val="heading 2"/>
    <w:next w:val="aa"/>
    <w:link w:val="26"/>
    <w:autoRedefine/>
    <w:qFormat/>
    <w:rsid w:val="007F6994"/>
    <w:pPr>
      <w:keepNext/>
      <w:numPr>
        <w:ilvl w:val="1"/>
        <w:numId w:val="20"/>
      </w:numPr>
      <w:spacing w:before="960" w:after="960"/>
      <w:outlineLvl w:val="1"/>
    </w:pPr>
    <w:rPr>
      <w:rFonts w:ascii="Times New Roman" w:eastAsia="Calibri" w:hAnsi="Times New Roman" w:cs="Times New Roman"/>
      <w:b/>
      <w:color w:val="000000"/>
      <w:sz w:val="24"/>
      <w:szCs w:val="32"/>
      <w:u w:color="000000"/>
      <w:lang w:bidi="en-US"/>
    </w:rPr>
  </w:style>
  <w:style w:type="paragraph" w:styleId="3">
    <w:name w:val="heading 3"/>
    <w:next w:val="aa"/>
    <w:link w:val="34"/>
    <w:autoRedefine/>
    <w:qFormat/>
    <w:rsid w:val="007F6994"/>
    <w:pPr>
      <w:keepNext/>
      <w:numPr>
        <w:ilvl w:val="2"/>
        <w:numId w:val="20"/>
      </w:numPr>
      <w:spacing w:before="960" w:after="960"/>
      <w:outlineLvl w:val="2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40">
    <w:name w:val="heading 4"/>
    <w:next w:val="aa"/>
    <w:link w:val="43"/>
    <w:autoRedefine/>
    <w:qFormat/>
    <w:rsid w:val="007F6994"/>
    <w:pPr>
      <w:keepNext/>
      <w:numPr>
        <w:ilvl w:val="3"/>
        <w:numId w:val="20"/>
      </w:numPr>
      <w:spacing w:before="960" w:after="960"/>
      <w:outlineLvl w:val="3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50">
    <w:name w:val="heading 5"/>
    <w:next w:val="aa"/>
    <w:link w:val="51"/>
    <w:autoRedefine/>
    <w:qFormat/>
    <w:rsid w:val="007F6994"/>
    <w:pPr>
      <w:keepNext/>
      <w:numPr>
        <w:ilvl w:val="4"/>
        <w:numId w:val="20"/>
      </w:numPr>
      <w:spacing w:before="960" w:after="960"/>
      <w:outlineLvl w:val="4"/>
    </w:pPr>
    <w:rPr>
      <w:rFonts w:ascii="Times New Roman" w:eastAsia="Calibri" w:hAnsi="Times New Roman" w:cs="Times New Roman"/>
      <w:b/>
      <w:bCs/>
      <w:iCs/>
      <w:sz w:val="24"/>
      <w:szCs w:val="24"/>
      <w:lang w:bidi="en-US"/>
    </w:rPr>
  </w:style>
  <w:style w:type="paragraph" w:styleId="6">
    <w:name w:val="heading 6"/>
    <w:next w:val="aa"/>
    <w:link w:val="60"/>
    <w:autoRedefine/>
    <w:qFormat/>
    <w:rsid w:val="007F6994"/>
    <w:pPr>
      <w:keepNext/>
      <w:numPr>
        <w:ilvl w:val="5"/>
        <w:numId w:val="20"/>
      </w:numPr>
      <w:spacing w:before="960" w:after="960"/>
      <w:outlineLvl w:val="5"/>
    </w:pPr>
    <w:rPr>
      <w:rFonts w:ascii="Times New Roman" w:eastAsia="Calibri" w:hAnsi="Times New Roman" w:cs="Times New Roman"/>
      <w:b/>
      <w:bCs/>
      <w:sz w:val="24"/>
      <w:szCs w:val="24"/>
      <w:lang w:bidi="en-US"/>
    </w:rPr>
  </w:style>
  <w:style w:type="paragraph" w:styleId="7">
    <w:name w:val="heading 7"/>
    <w:next w:val="aa"/>
    <w:link w:val="70"/>
    <w:rsid w:val="007F6994"/>
    <w:pPr>
      <w:keepNext/>
      <w:numPr>
        <w:ilvl w:val="6"/>
        <w:numId w:val="20"/>
      </w:numPr>
      <w:spacing w:after="720"/>
      <w:ind w:firstLine="0"/>
      <w:outlineLvl w:val="6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8">
    <w:name w:val="heading 8"/>
    <w:basedOn w:val="a9"/>
    <w:next w:val="aa"/>
    <w:link w:val="80"/>
    <w:rsid w:val="007F6994"/>
    <w:pPr>
      <w:numPr>
        <w:ilvl w:val="7"/>
        <w:numId w:val="20"/>
      </w:numPr>
      <w:spacing w:after="720"/>
      <w:ind w:firstLine="0"/>
      <w:outlineLvl w:val="7"/>
    </w:pPr>
    <w:rPr>
      <w:b/>
      <w:iCs/>
    </w:rPr>
  </w:style>
  <w:style w:type="paragraph" w:styleId="9">
    <w:name w:val="heading 9"/>
    <w:next w:val="aa"/>
    <w:link w:val="90"/>
    <w:rsid w:val="007F6994"/>
    <w:pPr>
      <w:numPr>
        <w:ilvl w:val="8"/>
        <w:numId w:val="20"/>
      </w:numPr>
      <w:spacing w:after="720"/>
      <w:ind w:firstLine="0"/>
      <w:outlineLvl w:val="8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ae">
    <w:name w:val="Табл_название"/>
    <w:next w:val="aa"/>
    <w:link w:val="af"/>
    <w:uiPriority w:val="20"/>
    <w:qFormat/>
    <w:rsid w:val="00751FA0"/>
    <w:pPr>
      <w:spacing w:before="120" w:after="0" w:line="360" w:lineRule="auto"/>
    </w:pPr>
    <w:rPr>
      <w:rFonts w:ascii="Times New Roman" w:eastAsia="Calibri" w:hAnsi="Times New Roman" w:cs="Times New Roman"/>
      <w:sz w:val="24"/>
      <w:szCs w:val="32"/>
      <w:lang w:bidi="en-US"/>
    </w:rPr>
  </w:style>
  <w:style w:type="paragraph" w:customStyle="1" w:styleId="af0">
    <w:name w:val="Табл_текст"/>
    <w:next w:val="aa"/>
    <w:link w:val="af1"/>
    <w:qFormat/>
    <w:rsid w:val="00751FA0"/>
    <w:pPr>
      <w:spacing w:before="60" w:after="60"/>
      <w:ind w:left="142"/>
    </w:pPr>
    <w:rPr>
      <w:rFonts w:ascii="Times New Roman" w:eastAsia="Calibri" w:hAnsi="Times New Roman" w:cs="Times New Roman"/>
      <w:sz w:val="24"/>
      <w:lang w:eastAsia="ru-RU" w:bidi="en-US"/>
    </w:rPr>
  </w:style>
  <w:style w:type="character" w:customStyle="1" w:styleId="15">
    <w:name w:val="Заголовок 1 Знак"/>
    <w:basedOn w:val="ab"/>
    <w:link w:val="1"/>
    <w:rsid w:val="007F6994"/>
    <w:rPr>
      <w:rFonts w:ascii="Times New Roman" w:eastAsia="Calibri" w:hAnsi="Times New Roman" w:cs="Times New Roman"/>
      <w:b/>
      <w:caps/>
      <w:color w:val="000000"/>
      <w:sz w:val="24"/>
      <w:szCs w:val="52"/>
      <w:u w:color="000000"/>
      <w:lang w:bidi="en-US"/>
    </w:rPr>
  </w:style>
  <w:style w:type="character" w:customStyle="1" w:styleId="26">
    <w:name w:val="Заголовок 2 Знак"/>
    <w:basedOn w:val="ab"/>
    <w:link w:val="20"/>
    <w:rsid w:val="007F6994"/>
    <w:rPr>
      <w:rFonts w:ascii="Times New Roman" w:eastAsia="Calibri" w:hAnsi="Times New Roman" w:cs="Times New Roman"/>
      <w:b/>
      <w:color w:val="000000"/>
      <w:sz w:val="24"/>
      <w:szCs w:val="32"/>
      <w:u w:color="000000"/>
      <w:lang w:bidi="en-US"/>
    </w:rPr>
  </w:style>
  <w:style w:type="character" w:customStyle="1" w:styleId="80">
    <w:name w:val="Заголовок 8 Знак"/>
    <w:basedOn w:val="ab"/>
    <w:link w:val="8"/>
    <w:rsid w:val="007F6994"/>
    <w:rPr>
      <w:b/>
      <w:iCs/>
    </w:rPr>
  </w:style>
  <w:style w:type="character" w:customStyle="1" w:styleId="af">
    <w:name w:val="Табл_название Знак"/>
    <w:basedOn w:val="ab"/>
    <w:link w:val="ae"/>
    <w:uiPriority w:val="20"/>
    <w:rsid w:val="00751FA0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1">
    <w:name w:val="Табл_текст Знак"/>
    <w:basedOn w:val="ab"/>
    <w:link w:val="af0"/>
    <w:rsid w:val="00751FA0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af2">
    <w:name w:val="Рис_название"/>
    <w:next w:val="aa"/>
    <w:link w:val="af3"/>
    <w:uiPriority w:val="25"/>
    <w:rsid w:val="007F6994"/>
    <w:pPr>
      <w:jc w:val="center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styleId="af4">
    <w:name w:val="Hyperlink"/>
    <w:basedOn w:val="ab"/>
    <w:uiPriority w:val="99"/>
    <w:rsid w:val="007F6994"/>
    <w:rPr>
      <w:rFonts w:ascii="Times New Roman" w:eastAsia="Calibri" w:hAnsi="Times New Roman" w:cs="Times New Roman"/>
      <w:color w:val="auto"/>
      <w:sz w:val="24"/>
      <w:szCs w:val="32"/>
      <w:u w:val="single"/>
      <w:lang w:bidi="en-US"/>
    </w:rPr>
  </w:style>
  <w:style w:type="paragraph" w:styleId="44">
    <w:name w:val="toc 4"/>
    <w:basedOn w:val="a9"/>
    <w:next w:val="a9"/>
    <w:autoRedefine/>
    <w:uiPriority w:val="39"/>
    <w:semiHidden/>
    <w:unhideWhenUsed/>
    <w:rsid w:val="007F6994"/>
    <w:pPr>
      <w:spacing w:after="100"/>
      <w:ind w:left="840"/>
    </w:pPr>
  </w:style>
  <w:style w:type="paragraph" w:styleId="52">
    <w:name w:val="toc 5"/>
    <w:basedOn w:val="a9"/>
    <w:next w:val="a9"/>
    <w:autoRedefine/>
    <w:uiPriority w:val="39"/>
    <w:semiHidden/>
    <w:unhideWhenUsed/>
    <w:rsid w:val="007F6994"/>
    <w:pPr>
      <w:spacing w:after="100"/>
      <w:ind w:left="1120"/>
    </w:pPr>
  </w:style>
  <w:style w:type="character" w:customStyle="1" w:styleId="af3">
    <w:name w:val="Рис_название Знак"/>
    <w:basedOn w:val="af"/>
    <w:link w:val="af2"/>
    <w:uiPriority w:val="25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af5">
    <w:name w:val="Жирный"/>
    <w:basedOn w:val="af6"/>
    <w:uiPriority w:val="2"/>
    <w:rsid w:val="007F6994"/>
    <w:rPr>
      <w:b/>
      <w:bCs/>
      <w:i w:val="0"/>
      <w:u w:val="none"/>
    </w:rPr>
  </w:style>
  <w:style w:type="paragraph" w:styleId="af7">
    <w:name w:val="endnote text"/>
    <w:basedOn w:val="a9"/>
    <w:link w:val="af8"/>
    <w:uiPriority w:val="99"/>
    <w:semiHidden/>
    <w:unhideWhenUsed/>
    <w:rsid w:val="007F6994"/>
    <w:pPr>
      <w:spacing w:after="0" w:line="240" w:lineRule="auto"/>
    </w:pPr>
    <w:rPr>
      <w:sz w:val="20"/>
      <w:szCs w:val="20"/>
    </w:rPr>
  </w:style>
  <w:style w:type="paragraph" w:styleId="af9">
    <w:name w:val="Balloon Text"/>
    <w:basedOn w:val="a9"/>
    <w:link w:val="afa"/>
    <w:uiPriority w:val="99"/>
    <w:semiHidden/>
    <w:unhideWhenUsed/>
    <w:rsid w:val="007F699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b"/>
    <w:link w:val="af9"/>
    <w:uiPriority w:val="99"/>
    <w:semiHidden/>
    <w:rsid w:val="007F6994"/>
    <w:rPr>
      <w:rFonts w:ascii="Tahoma" w:hAnsi="Tahoma" w:cs="Tahoma"/>
      <w:sz w:val="16"/>
      <w:szCs w:val="16"/>
    </w:rPr>
  </w:style>
  <w:style w:type="paragraph" w:styleId="afb">
    <w:name w:val="TOC Heading"/>
    <w:basedOn w:val="1"/>
    <w:next w:val="a9"/>
    <w:uiPriority w:val="39"/>
    <w:unhideWhenUsed/>
    <w:rsid w:val="007F6994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</w:rPr>
  </w:style>
  <w:style w:type="numbering" w:customStyle="1" w:styleId="210">
    <w:name w:val="Список 21"/>
    <w:autoRedefine/>
    <w:rsid w:val="007F6994"/>
  </w:style>
  <w:style w:type="character" w:customStyle="1" w:styleId="34">
    <w:name w:val="Заголовок 3 Знак"/>
    <w:basedOn w:val="ab"/>
    <w:link w:val="3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afc">
    <w:name w:val="annotation subject"/>
    <w:basedOn w:val="a9"/>
    <w:link w:val="afd"/>
    <w:uiPriority w:val="99"/>
    <w:semiHidden/>
    <w:unhideWhenUsed/>
    <w:rsid w:val="007F6994"/>
    <w:rPr>
      <w:b/>
      <w:bCs/>
    </w:rPr>
  </w:style>
  <w:style w:type="character" w:customStyle="1" w:styleId="afd">
    <w:name w:val="Тема примечания Знак"/>
    <w:basedOn w:val="ab"/>
    <w:link w:val="afc"/>
    <w:uiPriority w:val="99"/>
    <w:semiHidden/>
    <w:rsid w:val="007F6994"/>
    <w:rPr>
      <w:b/>
      <w:bCs/>
    </w:rPr>
  </w:style>
  <w:style w:type="numbering" w:customStyle="1" w:styleId="41">
    <w:name w:val="Список 41"/>
    <w:autoRedefine/>
    <w:rsid w:val="007F6994"/>
    <w:pPr>
      <w:numPr>
        <w:numId w:val="4"/>
      </w:numPr>
    </w:pPr>
  </w:style>
  <w:style w:type="numbering" w:customStyle="1" w:styleId="31">
    <w:name w:val="Список 31"/>
    <w:rsid w:val="007F6994"/>
    <w:pPr>
      <w:numPr>
        <w:numId w:val="3"/>
      </w:numPr>
    </w:pPr>
  </w:style>
  <w:style w:type="numbering" w:customStyle="1" w:styleId="List11">
    <w:name w:val="List 11"/>
    <w:autoRedefine/>
    <w:rsid w:val="007F6994"/>
    <w:pPr>
      <w:numPr>
        <w:numId w:val="2"/>
      </w:numPr>
    </w:pPr>
  </w:style>
  <w:style w:type="numbering" w:customStyle="1" w:styleId="Mainstyle">
    <w:name w:val="Main_style"/>
    <w:uiPriority w:val="99"/>
    <w:rsid w:val="007F6994"/>
    <w:pPr>
      <w:numPr>
        <w:numId w:val="5"/>
      </w:numPr>
    </w:pPr>
  </w:style>
  <w:style w:type="character" w:customStyle="1" w:styleId="43">
    <w:name w:val="Заголовок 4 Знак"/>
    <w:basedOn w:val="ab"/>
    <w:link w:val="40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aa">
    <w:name w:val="Body Text"/>
    <w:basedOn w:val="afe"/>
    <w:link w:val="aff"/>
    <w:uiPriority w:val="2"/>
    <w:qFormat/>
    <w:rsid w:val="005672EE"/>
    <w:rPr>
      <w:sz w:val="24"/>
    </w:rPr>
  </w:style>
  <w:style w:type="numbering" w:customStyle="1" w:styleId="22">
    <w:name w:val="Список 22"/>
    <w:autoRedefine/>
    <w:rsid w:val="007F6994"/>
    <w:pPr>
      <w:numPr>
        <w:numId w:val="1"/>
      </w:numPr>
    </w:pPr>
  </w:style>
  <w:style w:type="character" w:styleId="aff0">
    <w:name w:val="FollowedHyperlink"/>
    <w:basedOn w:val="ab"/>
    <w:uiPriority w:val="99"/>
    <w:semiHidden/>
    <w:unhideWhenUsed/>
    <w:rsid w:val="007F6994"/>
    <w:rPr>
      <w:color w:val="800080"/>
      <w:u w:val="single"/>
    </w:rPr>
  </w:style>
  <w:style w:type="table" w:styleId="aff1">
    <w:name w:val="Table Grid"/>
    <w:aliases w:val="Таблица_стиль"/>
    <w:basedOn w:val="ac"/>
    <w:uiPriority w:val="59"/>
    <w:rsid w:val="007F6994"/>
    <w:pPr>
      <w:spacing w:after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76" w:lineRule="auto"/>
        <w:ind w:leftChars="0" w:left="0" w:rightChars="0" w:right="0" w:firstLineChars="0" w:firstLine="0"/>
        <w:jc w:val="left"/>
        <w:outlineLvl w:val="9"/>
      </w:pPr>
      <w:rPr>
        <w:rFonts w:ascii="Times New Roman" w:hAnsi="Times New Roman"/>
        <w:b w:val="0"/>
        <w:sz w:val="24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f2">
    <w:name w:val="Placeholder Text"/>
    <w:basedOn w:val="ab"/>
    <w:uiPriority w:val="99"/>
    <w:semiHidden/>
    <w:rsid w:val="007F6994"/>
    <w:rPr>
      <w:color w:val="808080"/>
    </w:rPr>
  </w:style>
  <w:style w:type="character" w:customStyle="1" w:styleId="51">
    <w:name w:val="Заголовок 5 Знак"/>
    <w:basedOn w:val="ab"/>
    <w:link w:val="50"/>
    <w:rsid w:val="007F6994"/>
    <w:rPr>
      <w:rFonts w:ascii="Times New Roman" w:eastAsia="Calibri" w:hAnsi="Times New Roman" w:cs="Times New Roman"/>
      <w:b/>
      <w:bCs/>
      <w:iCs/>
      <w:sz w:val="24"/>
      <w:szCs w:val="24"/>
      <w:lang w:bidi="en-US"/>
    </w:rPr>
  </w:style>
  <w:style w:type="character" w:customStyle="1" w:styleId="60">
    <w:name w:val="Заголовок 6 Знак"/>
    <w:basedOn w:val="ab"/>
    <w:link w:val="6"/>
    <w:rsid w:val="007F6994"/>
    <w:rPr>
      <w:rFonts w:ascii="Times New Roman" w:eastAsia="Calibri" w:hAnsi="Times New Roman" w:cs="Times New Roman"/>
      <w:b/>
      <w:bCs/>
      <w:sz w:val="24"/>
      <w:szCs w:val="24"/>
      <w:lang w:bidi="en-US"/>
    </w:rPr>
  </w:style>
  <w:style w:type="character" w:customStyle="1" w:styleId="70">
    <w:name w:val="Заголовок 7 Знак"/>
    <w:basedOn w:val="ab"/>
    <w:link w:val="7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customStyle="1" w:styleId="90">
    <w:name w:val="Заголовок 9 Знак"/>
    <w:basedOn w:val="ab"/>
    <w:link w:val="9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customStyle="1" w:styleId="aff">
    <w:name w:val="Основной текст Знак"/>
    <w:basedOn w:val="ab"/>
    <w:link w:val="aa"/>
    <w:uiPriority w:val="2"/>
    <w:rsid w:val="005672EE"/>
    <w:rPr>
      <w:rFonts w:ascii="Times New Roman" w:eastAsia="Calibri" w:hAnsi="Times New Roman" w:cs="Times New Roman"/>
      <w:sz w:val="24"/>
      <w:szCs w:val="32"/>
      <w:lang w:eastAsia="ru-RU" w:bidi="en-US"/>
    </w:rPr>
  </w:style>
  <w:style w:type="paragraph" w:customStyle="1" w:styleId="aff3">
    <w:name w:val="Колонтитул_верх"/>
    <w:next w:val="35"/>
    <w:link w:val="aff4"/>
    <w:rsid w:val="007F6994"/>
    <w:pPr>
      <w:ind w:firstLine="720"/>
      <w:jc w:val="center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customStyle="1" w:styleId="16">
    <w:name w:val="Приложение_заголовок1"/>
    <w:next w:val="aa"/>
    <w:link w:val="17"/>
    <w:uiPriority w:val="31"/>
    <w:rsid w:val="008B3233"/>
    <w:pPr>
      <w:numPr>
        <w:ilvl w:val="1"/>
        <w:numId w:val="12"/>
      </w:numPr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8">
    <w:name w:val="Текст концевой сноски Знак"/>
    <w:basedOn w:val="ab"/>
    <w:link w:val="af7"/>
    <w:uiPriority w:val="99"/>
    <w:semiHidden/>
    <w:rsid w:val="007F6994"/>
    <w:rPr>
      <w:sz w:val="20"/>
      <w:szCs w:val="20"/>
    </w:rPr>
  </w:style>
  <w:style w:type="character" w:styleId="aff5">
    <w:name w:val="endnote reference"/>
    <w:basedOn w:val="ab"/>
    <w:uiPriority w:val="99"/>
    <w:semiHidden/>
    <w:unhideWhenUsed/>
    <w:rsid w:val="007F6994"/>
    <w:rPr>
      <w:vertAlign w:val="superscript"/>
    </w:rPr>
  </w:style>
  <w:style w:type="paragraph" w:styleId="aff6">
    <w:name w:val="footnote text"/>
    <w:basedOn w:val="a9"/>
    <w:link w:val="aff7"/>
    <w:rsid w:val="007F6994"/>
    <w:pPr>
      <w:spacing w:after="0"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b"/>
    <w:link w:val="aff6"/>
    <w:rsid w:val="007F6994"/>
    <w:rPr>
      <w:sz w:val="20"/>
      <w:szCs w:val="20"/>
    </w:rPr>
  </w:style>
  <w:style w:type="paragraph" w:customStyle="1" w:styleId="a6">
    <w:name w:val="Приложение_шапка"/>
    <w:next w:val="aa"/>
    <w:link w:val="aff8"/>
    <w:uiPriority w:val="29"/>
    <w:qFormat/>
    <w:rsid w:val="007F6994"/>
    <w:pPr>
      <w:keepNext/>
      <w:pageBreakBefore/>
      <w:numPr>
        <w:numId w:val="18"/>
      </w:numPr>
      <w:spacing w:after="720"/>
      <w:jc w:val="right"/>
      <w:outlineLvl w:val="0"/>
    </w:pPr>
    <w:rPr>
      <w:rFonts w:ascii="Times New Roman" w:eastAsia="Calibri" w:hAnsi="Times New Roman" w:cs="Arial"/>
      <w:b/>
      <w:caps/>
      <w:color w:val="000000"/>
      <w:sz w:val="24"/>
      <w:szCs w:val="52"/>
      <w:u w:color="000000"/>
      <w:lang w:bidi="en-US"/>
    </w:rPr>
  </w:style>
  <w:style w:type="character" w:customStyle="1" w:styleId="aff8">
    <w:name w:val="Приложение_шапка Знак"/>
    <w:basedOn w:val="15"/>
    <w:link w:val="a6"/>
    <w:uiPriority w:val="29"/>
    <w:rsid w:val="007F6994"/>
    <w:rPr>
      <w:rFonts w:ascii="Times New Roman" w:eastAsia="Calibri" w:hAnsi="Times New Roman" w:cs="Arial"/>
      <w:b/>
      <w:caps/>
      <w:color w:val="000000"/>
      <w:sz w:val="24"/>
      <w:szCs w:val="52"/>
      <w:u w:color="000000"/>
      <w:lang w:bidi="en-US"/>
    </w:rPr>
  </w:style>
  <w:style w:type="paragraph" w:styleId="aff9">
    <w:name w:val="header"/>
    <w:basedOn w:val="a9"/>
    <w:link w:val="affa"/>
    <w:uiPriority w:val="99"/>
    <w:semiHidden/>
    <w:rsid w:val="007F6994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b"/>
    <w:link w:val="aff9"/>
    <w:uiPriority w:val="99"/>
    <w:semiHidden/>
    <w:rsid w:val="007F6994"/>
  </w:style>
  <w:style w:type="paragraph" w:styleId="affb">
    <w:name w:val="footer"/>
    <w:basedOn w:val="a9"/>
    <w:link w:val="affc"/>
    <w:rsid w:val="007F6994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b"/>
    <w:link w:val="affb"/>
    <w:rsid w:val="007F6994"/>
  </w:style>
  <w:style w:type="paragraph" w:customStyle="1" w:styleId="affd">
    <w:name w:val="Утв_текст_слева"/>
    <w:basedOn w:val="a9"/>
    <w:autoRedefine/>
    <w:semiHidden/>
    <w:rsid w:val="007F6994"/>
    <w:pPr>
      <w:tabs>
        <w:tab w:val="left" w:pos="1682"/>
      </w:tabs>
      <w:suppressAutoHyphens/>
      <w:spacing w:before="120"/>
      <w:contextualSpacing/>
      <w:jc w:val="right"/>
    </w:pPr>
  </w:style>
  <w:style w:type="paragraph" w:styleId="18">
    <w:name w:val="toc 1"/>
    <w:basedOn w:val="a9"/>
    <w:next w:val="a9"/>
    <w:autoRedefine/>
    <w:uiPriority w:val="39"/>
    <w:unhideWhenUsed/>
    <w:rsid w:val="006F3F31"/>
    <w:pPr>
      <w:tabs>
        <w:tab w:val="right" w:leader="dot" w:pos="10205"/>
      </w:tabs>
      <w:spacing w:after="100"/>
      <w:ind w:left="567"/>
    </w:pPr>
    <w:rPr>
      <w:rFonts w:ascii="Times New Roman" w:hAnsi="Times New Roman"/>
      <w:sz w:val="24"/>
    </w:rPr>
  </w:style>
  <w:style w:type="paragraph" w:styleId="27">
    <w:name w:val="toc 2"/>
    <w:basedOn w:val="a9"/>
    <w:next w:val="a9"/>
    <w:autoRedefine/>
    <w:uiPriority w:val="39"/>
    <w:unhideWhenUsed/>
    <w:rsid w:val="006F3F31"/>
    <w:pPr>
      <w:tabs>
        <w:tab w:val="right" w:leader="dot" w:pos="10205"/>
      </w:tabs>
      <w:spacing w:after="100"/>
      <w:ind w:left="567"/>
    </w:pPr>
    <w:rPr>
      <w:rFonts w:ascii="Times New Roman" w:hAnsi="Times New Roman"/>
      <w:sz w:val="24"/>
    </w:rPr>
  </w:style>
  <w:style w:type="paragraph" w:styleId="36">
    <w:name w:val="toc 3"/>
    <w:basedOn w:val="a9"/>
    <w:next w:val="a9"/>
    <w:autoRedefine/>
    <w:uiPriority w:val="39"/>
    <w:unhideWhenUsed/>
    <w:rsid w:val="006F3F31"/>
    <w:pPr>
      <w:tabs>
        <w:tab w:val="right" w:leader="dot" w:pos="10205"/>
      </w:tabs>
      <w:spacing w:after="100"/>
      <w:ind w:left="567"/>
    </w:pPr>
    <w:rPr>
      <w:rFonts w:ascii="Times New Roman" w:hAnsi="Times New Roman"/>
      <w:noProof/>
      <w:sz w:val="24"/>
    </w:rPr>
  </w:style>
  <w:style w:type="paragraph" w:customStyle="1" w:styleId="affe">
    <w:name w:val="Титул_пропись_центр"/>
    <w:next w:val="aa"/>
    <w:link w:val="afff"/>
    <w:rsid w:val="007F6994"/>
    <w:pPr>
      <w:jc w:val="center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0">
    <w:name w:val="Титул_пропись_справа"/>
    <w:next w:val="aa"/>
    <w:link w:val="afff1"/>
    <w:semiHidden/>
    <w:rsid w:val="007F6994"/>
    <w:pPr>
      <w:jc w:val="right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">
    <w:name w:val="Титул_пропись_центр Знак"/>
    <w:basedOn w:val="ab"/>
    <w:link w:val="affe"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2">
    <w:name w:val="Титул_пропись_слева"/>
    <w:next w:val="aa"/>
    <w:link w:val="afff3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4">
    <w:name w:val="Титул_центр"/>
    <w:next w:val="aa"/>
    <w:link w:val="afff5"/>
    <w:rsid w:val="007F6994"/>
    <w:pPr>
      <w:jc w:val="center"/>
    </w:pPr>
    <w:rPr>
      <w:rFonts w:ascii="Times New Roman" w:eastAsia="Calibri" w:hAnsi="Times New Roman" w:cs="Times New Roman"/>
      <w:sz w:val="24"/>
      <w:szCs w:val="24"/>
      <w:lang w:bidi="en-US"/>
    </w:rPr>
  </w:style>
  <w:style w:type="character" w:customStyle="1" w:styleId="afff1">
    <w:name w:val="Титул_пропись_справа Знак"/>
    <w:basedOn w:val="ab"/>
    <w:link w:val="afff0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3">
    <w:name w:val="Титул_пропись_слева Знак"/>
    <w:basedOn w:val="afff"/>
    <w:link w:val="afff2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6">
    <w:name w:val="Титул_слева"/>
    <w:next w:val="aa"/>
    <w:link w:val="afff7"/>
    <w:semiHidden/>
    <w:rsid w:val="007F6994"/>
    <w:pPr>
      <w:spacing w:after="120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5">
    <w:name w:val="Титул_центр Знак"/>
    <w:basedOn w:val="ab"/>
    <w:link w:val="afff4"/>
    <w:rsid w:val="007F6994"/>
    <w:rPr>
      <w:rFonts w:ascii="Times New Roman" w:eastAsia="Calibri" w:hAnsi="Times New Roman" w:cs="Times New Roman"/>
      <w:sz w:val="24"/>
      <w:szCs w:val="24"/>
      <w:lang w:bidi="en-US"/>
    </w:rPr>
  </w:style>
  <w:style w:type="paragraph" w:customStyle="1" w:styleId="afff8">
    <w:name w:val="Титул_центр_жирный"/>
    <w:next w:val="aa"/>
    <w:link w:val="afff9"/>
    <w:rsid w:val="007F6994"/>
    <w:pPr>
      <w:jc w:val="center"/>
    </w:pPr>
    <w:rPr>
      <w:rFonts w:ascii="Times New Roman" w:eastAsia="Calibri" w:hAnsi="Times New Roman" w:cs="Arial"/>
      <w:b/>
      <w:color w:val="000000"/>
      <w:sz w:val="24"/>
      <w:szCs w:val="52"/>
      <w:u w:color="000000"/>
      <w:lang w:bidi="en-US"/>
    </w:rPr>
  </w:style>
  <w:style w:type="paragraph" w:customStyle="1" w:styleId="afffa">
    <w:name w:val="Титул_справа"/>
    <w:next w:val="aa"/>
    <w:link w:val="afffb"/>
    <w:rsid w:val="007F6994"/>
    <w:pPr>
      <w:spacing w:after="120"/>
      <w:jc w:val="right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7">
    <w:name w:val="Титул_слева Знак"/>
    <w:basedOn w:val="afff5"/>
    <w:link w:val="afff6"/>
    <w:semiHidden/>
    <w:rsid w:val="007F6994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9">
    <w:name w:val="Титул_центр_жирный Знак"/>
    <w:basedOn w:val="ab"/>
    <w:link w:val="afff8"/>
    <w:rsid w:val="007F6994"/>
    <w:rPr>
      <w:rFonts w:ascii="Times New Roman" w:eastAsia="Calibri" w:hAnsi="Times New Roman" w:cs="Arial"/>
      <w:b/>
      <w:color w:val="000000"/>
      <w:sz w:val="24"/>
      <w:szCs w:val="52"/>
      <w:u w:color="000000"/>
      <w:lang w:bidi="en-US"/>
    </w:rPr>
  </w:style>
  <w:style w:type="paragraph" w:customStyle="1" w:styleId="afffc">
    <w:name w:val="Заголовок без нумерации"/>
    <w:next w:val="aa"/>
    <w:link w:val="afffd"/>
    <w:qFormat/>
    <w:rsid w:val="005672EE"/>
    <w:pPr>
      <w:keepNext/>
      <w:spacing w:after="480" w:line="360" w:lineRule="auto"/>
      <w:jc w:val="center"/>
    </w:pPr>
    <w:rPr>
      <w:rFonts w:ascii="Times New Roman" w:eastAsia="Calibri" w:hAnsi="Times New Roman" w:cs="Times New Roman"/>
      <w:caps/>
      <w:sz w:val="24"/>
      <w:szCs w:val="28"/>
      <w:lang w:bidi="en-US"/>
    </w:rPr>
  </w:style>
  <w:style w:type="character" w:customStyle="1" w:styleId="afffb">
    <w:name w:val="Титул_справа Знак"/>
    <w:basedOn w:val="afff5"/>
    <w:link w:val="afffa"/>
    <w:rsid w:val="007F6994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d">
    <w:name w:val="Заголовок без нумерации Знак"/>
    <w:basedOn w:val="afff"/>
    <w:link w:val="afffc"/>
    <w:rsid w:val="005672EE"/>
    <w:rPr>
      <w:rFonts w:ascii="Times New Roman" w:eastAsia="Calibri" w:hAnsi="Times New Roman" w:cs="Times New Roman"/>
      <w:b w:val="0"/>
      <w:caps/>
      <w:sz w:val="24"/>
      <w:szCs w:val="28"/>
      <w:lang w:bidi="en-US"/>
    </w:rPr>
  </w:style>
  <w:style w:type="numbering" w:customStyle="1" w:styleId="a2">
    <w:name w:val="Стиль_заголовков"/>
    <w:uiPriority w:val="99"/>
    <w:rsid w:val="007F6994"/>
    <w:pPr>
      <w:numPr>
        <w:numId w:val="6"/>
      </w:numPr>
    </w:pPr>
  </w:style>
  <w:style w:type="character" w:customStyle="1" w:styleId="aff4">
    <w:name w:val="Колонтитул_верх Знак"/>
    <w:basedOn w:val="ab"/>
    <w:link w:val="aff3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35">
    <w:name w:val="Body Text 3"/>
    <w:basedOn w:val="a9"/>
    <w:link w:val="37"/>
    <w:uiPriority w:val="99"/>
    <w:semiHidden/>
    <w:unhideWhenUsed/>
    <w:rsid w:val="007F6994"/>
    <w:pPr>
      <w:spacing w:after="120"/>
    </w:pPr>
    <w:rPr>
      <w:sz w:val="16"/>
      <w:szCs w:val="16"/>
    </w:rPr>
  </w:style>
  <w:style w:type="paragraph" w:customStyle="1" w:styleId="afffe">
    <w:name w:val="Табл_шапка"/>
    <w:basedOn w:val="af0"/>
    <w:link w:val="affff"/>
    <w:qFormat/>
    <w:rsid w:val="0043590A"/>
    <w:pPr>
      <w:spacing w:before="100" w:after="100"/>
      <w:jc w:val="center"/>
    </w:pPr>
    <w:rPr>
      <w:lang w:val="en-US"/>
    </w:rPr>
  </w:style>
  <w:style w:type="character" w:customStyle="1" w:styleId="37">
    <w:name w:val="Основной текст 3 Знак"/>
    <w:basedOn w:val="ab"/>
    <w:link w:val="35"/>
    <w:uiPriority w:val="99"/>
    <w:semiHidden/>
    <w:rsid w:val="007F6994"/>
    <w:rPr>
      <w:sz w:val="16"/>
      <w:szCs w:val="16"/>
    </w:rPr>
  </w:style>
  <w:style w:type="character" w:customStyle="1" w:styleId="affff">
    <w:name w:val="Табл_шапка Знак"/>
    <w:basedOn w:val="af1"/>
    <w:link w:val="afffe"/>
    <w:rsid w:val="0043590A"/>
    <w:rPr>
      <w:rFonts w:ascii="Times New Roman" w:eastAsia="Calibri" w:hAnsi="Times New Roman" w:cs="Times New Roman"/>
      <w:sz w:val="24"/>
      <w:lang w:val="en-US" w:eastAsia="ru-RU" w:bidi="en-US"/>
    </w:rPr>
  </w:style>
  <w:style w:type="paragraph" w:customStyle="1" w:styleId="28">
    <w:name w:val="Приложение_заголовок2"/>
    <w:next w:val="aa"/>
    <w:link w:val="29"/>
    <w:uiPriority w:val="31"/>
    <w:rsid w:val="008B3233"/>
    <w:pPr>
      <w:numPr>
        <w:ilvl w:val="2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customStyle="1" w:styleId="12">
    <w:name w:val="Табл_нумер_список1"/>
    <w:link w:val="19"/>
    <w:uiPriority w:val="23"/>
    <w:qFormat/>
    <w:rsid w:val="007F6994"/>
    <w:pPr>
      <w:numPr>
        <w:numId w:val="22"/>
      </w:numPr>
      <w:spacing w:before="60" w:after="60"/>
      <w:ind w:firstLine="142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7">
    <w:name w:val="Приложение_заголовок1 Знак"/>
    <w:basedOn w:val="aff"/>
    <w:link w:val="16"/>
    <w:uiPriority w:val="31"/>
    <w:rsid w:val="00F86AF5"/>
    <w:rPr>
      <w:rFonts w:ascii="Times New Roman" w:eastAsia="Calibri" w:hAnsi="Times New Roman" w:cs="Times New Roman"/>
      <w:b/>
      <w:caps/>
      <w:sz w:val="24"/>
      <w:szCs w:val="32"/>
      <w:lang w:eastAsia="ru-RU" w:bidi="en-US"/>
    </w:rPr>
  </w:style>
  <w:style w:type="paragraph" w:customStyle="1" w:styleId="23">
    <w:name w:val="Табл_нумер_список2"/>
    <w:link w:val="2a"/>
    <w:uiPriority w:val="23"/>
    <w:qFormat/>
    <w:rsid w:val="007F6994"/>
    <w:pPr>
      <w:numPr>
        <w:ilvl w:val="1"/>
        <w:numId w:val="22"/>
      </w:numPr>
      <w:spacing w:before="60" w:after="60"/>
      <w:ind w:left="142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9">
    <w:name w:val="Табл_нумер_список1 Знак"/>
    <w:basedOn w:val="af1"/>
    <w:link w:val="12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32">
    <w:name w:val="Табл_нумер_список3"/>
    <w:link w:val="38"/>
    <w:uiPriority w:val="23"/>
    <w:qFormat/>
    <w:rsid w:val="007F6994"/>
    <w:pPr>
      <w:numPr>
        <w:ilvl w:val="2"/>
        <w:numId w:val="22"/>
      </w:numPr>
      <w:spacing w:before="60" w:after="60"/>
      <w:ind w:left="425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a">
    <w:name w:val="Табл_нумер_список2 Знак"/>
    <w:basedOn w:val="19"/>
    <w:link w:val="23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numbering" w:customStyle="1" w:styleId="a7">
    <w:name w:val="Табл_нумерованный_список"/>
    <w:uiPriority w:val="99"/>
    <w:rsid w:val="007F6994"/>
    <w:pPr>
      <w:numPr>
        <w:numId w:val="7"/>
      </w:numPr>
    </w:pPr>
  </w:style>
  <w:style w:type="character" w:customStyle="1" w:styleId="38">
    <w:name w:val="Табл_нумер_список3 Знак"/>
    <w:basedOn w:val="2a"/>
    <w:link w:val="32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10">
    <w:name w:val="Табл_маркир_список1"/>
    <w:link w:val="1a"/>
    <w:uiPriority w:val="21"/>
    <w:qFormat/>
    <w:rsid w:val="007F6994"/>
    <w:pPr>
      <w:numPr>
        <w:numId w:val="21"/>
      </w:numPr>
      <w:spacing w:before="60" w:after="60"/>
      <w:ind w:left="0" w:firstLine="142"/>
    </w:pPr>
    <w:rPr>
      <w:rFonts w:ascii="Times New Roman" w:eastAsia="Calibri" w:hAnsi="Times New Roman" w:cs="Times New Roman"/>
      <w:sz w:val="24"/>
      <w:lang w:bidi="en-US"/>
    </w:rPr>
  </w:style>
  <w:style w:type="paragraph" w:styleId="39">
    <w:name w:val="List Bullet 3"/>
    <w:basedOn w:val="a9"/>
    <w:semiHidden/>
    <w:unhideWhenUsed/>
    <w:rsid w:val="007F6994"/>
    <w:pPr>
      <w:contextualSpacing/>
    </w:pPr>
  </w:style>
  <w:style w:type="paragraph" w:customStyle="1" w:styleId="21">
    <w:name w:val="Табл_маркир_список2"/>
    <w:link w:val="2b"/>
    <w:uiPriority w:val="21"/>
    <w:qFormat/>
    <w:rsid w:val="007F6994"/>
    <w:pPr>
      <w:numPr>
        <w:ilvl w:val="1"/>
        <w:numId w:val="21"/>
      </w:numPr>
      <w:spacing w:before="60" w:after="60"/>
      <w:ind w:left="142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a">
    <w:name w:val="Табл_маркир_список1 Знак"/>
    <w:basedOn w:val="af1"/>
    <w:link w:val="10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30">
    <w:name w:val="Табл_маркир_список3"/>
    <w:link w:val="3a"/>
    <w:uiPriority w:val="21"/>
    <w:qFormat/>
    <w:rsid w:val="007F6994"/>
    <w:pPr>
      <w:numPr>
        <w:ilvl w:val="2"/>
        <w:numId w:val="21"/>
      </w:numPr>
      <w:spacing w:before="60" w:after="60"/>
      <w:ind w:left="425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b">
    <w:name w:val="Табл_маркир_список2 Знак"/>
    <w:basedOn w:val="1a"/>
    <w:link w:val="21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numbering" w:customStyle="1" w:styleId="a3">
    <w:name w:val="Табл_маркированный_список"/>
    <w:uiPriority w:val="99"/>
    <w:rsid w:val="007F6994"/>
    <w:pPr>
      <w:numPr>
        <w:numId w:val="8"/>
      </w:numPr>
    </w:pPr>
  </w:style>
  <w:style w:type="character" w:customStyle="1" w:styleId="3a">
    <w:name w:val="Табл_маркир_список3 Знак"/>
    <w:basedOn w:val="2b"/>
    <w:link w:val="30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character" w:styleId="affff0">
    <w:name w:val="footnote reference"/>
    <w:basedOn w:val="ab"/>
    <w:uiPriority w:val="99"/>
    <w:semiHidden/>
    <w:unhideWhenUsed/>
    <w:rsid w:val="007F6994"/>
    <w:rPr>
      <w:vertAlign w:val="superscript"/>
    </w:rPr>
  </w:style>
  <w:style w:type="numbering" w:customStyle="1" w:styleId="a1">
    <w:name w:val="Приложение_список_заголовка"/>
    <w:uiPriority w:val="99"/>
    <w:rsid w:val="007F6994"/>
    <w:pPr>
      <w:numPr>
        <w:numId w:val="9"/>
      </w:numPr>
    </w:pPr>
  </w:style>
  <w:style w:type="paragraph" w:customStyle="1" w:styleId="affff1">
    <w:name w:val="Приложение_наименование"/>
    <w:next w:val="aa"/>
    <w:link w:val="affff2"/>
    <w:uiPriority w:val="30"/>
    <w:qFormat/>
    <w:rsid w:val="007F6994"/>
    <w:pPr>
      <w:keepNext/>
      <w:spacing w:after="720"/>
      <w:jc w:val="center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f2">
    <w:name w:val="Приложение_наименование Знак"/>
    <w:basedOn w:val="aff"/>
    <w:link w:val="affff1"/>
    <w:uiPriority w:val="30"/>
    <w:rsid w:val="007F6994"/>
    <w:rPr>
      <w:rFonts w:ascii="Times New Roman" w:eastAsia="Calibri" w:hAnsi="Times New Roman" w:cs="Times New Roman"/>
      <w:b/>
      <w:caps/>
      <w:sz w:val="24"/>
      <w:szCs w:val="32"/>
      <w:lang w:eastAsia="ru-RU" w:bidi="en-US"/>
    </w:rPr>
  </w:style>
  <w:style w:type="paragraph" w:customStyle="1" w:styleId="1b">
    <w:name w:val="Табл_абзац_маркир_список1"/>
    <w:basedOn w:val="10"/>
    <w:uiPriority w:val="22"/>
    <w:rsid w:val="007F6994"/>
    <w:pPr>
      <w:numPr>
        <w:numId w:val="0"/>
      </w:numPr>
      <w:spacing w:before="0"/>
      <w:ind w:firstLine="176"/>
    </w:pPr>
    <w:rPr>
      <w:sz w:val="22"/>
      <w:lang w:bidi="ar-SA"/>
    </w:rPr>
  </w:style>
  <w:style w:type="paragraph" w:customStyle="1" w:styleId="2c">
    <w:name w:val="Табл_абзац_маркир_список2"/>
    <w:basedOn w:val="21"/>
    <w:uiPriority w:val="22"/>
    <w:rsid w:val="007F6994"/>
    <w:pPr>
      <w:numPr>
        <w:ilvl w:val="0"/>
        <w:numId w:val="0"/>
      </w:numPr>
      <w:spacing w:before="0"/>
      <w:ind w:left="284" w:firstLine="176"/>
    </w:pPr>
  </w:style>
  <w:style w:type="paragraph" w:customStyle="1" w:styleId="3b">
    <w:name w:val="Табл_абзац_маркир_список3"/>
    <w:basedOn w:val="30"/>
    <w:uiPriority w:val="22"/>
    <w:rsid w:val="007F6994"/>
    <w:pPr>
      <w:numPr>
        <w:ilvl w:val="0"/>
        <w:numId w:val="0"/>
      </w:numPr>
      <w:spacing w:before="0"/>
      <w:ind w:left="567" w:firstLine="176"/>
    </w:pPr>
  </w:style>
  <w:style w:type="paragraph" w:customStyle="1" w:styleId="1c">
    <w:name w:val="Табл_абзац_нумер_список1"/>
    <w:basedOn w:val="12"/>
    <w:uiPriority w:val="24"/>
    <w:rsid w:val="007F6994"/>
    <w:pPr>
      <w:numPr>
        <w:numId w:val="0"/>
      </w:numPr>
      <w:spacing w:before="0"/>
      <w:ind w:firstLine="210"/>
    </w:pPr>
  </w:style>
  <w:style w:type="paragraph" w:customStyle="1" w:styleId="2d">
    <w:name w:val="Табл_абзац_нумер_список2"/>
    <w:basedOn w:val="23"/>
    <w:uiPriority w:val="24"/>
    <w:rsid w:val="007F6994"/>
    <w:pPr>
      <w:numPr>
        <w:ilvl w:val="0"/>
        <w:numId w:val="0"/>
      </w:numPr>
      <w:spacing w:before="0"/>
      <w:ind w:left="284" w:firstLine="352"/>
    </w:pPr>
  </w:style>
  <w:style w:type="paragraph" w:customStyle="1" w:styleId="3c">
    <w:name w:val="Табл_абзац_нумер_список3"/>
    <w:basedOn w:val="32"/>
    <w:uiPriority w:val="24"/>
    <w:rsid w:val="007F6994"/>
    <w:pPr>
      <w:numPr>
        <w:ilvl w:val="0"/>
        <w:numId w:val="0"/>
      </w:numPr>
      <w:spacing w:before="0"/>
      <w:ind w:left="680" w:firstLine="652"/>
    </w:pPr>
  </w:style>
  <w:style w:type="paragraph" w:customStyle="1" w:styleId="14">
    <w:name w:val="Маркированный_список1"/>
    <w:link w:val="1d"/>
    <w:uiPriority w:val="10"/>
    <w:qFormat/>
    <w:rsid w:val="001F7043"/>
    <w:pPr>
      <w:numPr>
        <w:numId w:val="30"/>
      </w:numPr>
      <w:tabs>
        <w:tab w:val="left" w:pos="879"/>
      </w:tabs>
      <w:spacing w:after="0" w:line="360" w:lineRule="auto"/>
      <w:ind w:left="709" w:firstLine="0"/>
      <w:jc w:val="both"/>
    </w:pPr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25">
    <w:name w:val="Маркированный_список2"/>
    <w:basedOn w:val="14"/>
    <w:link w:val="2e"/>
    <w:uiPriority w:val="10"/>
    <w:qFormat/>
    <w:rsid w:val="005503B2"/>
    <w:pPr>
      <w:numPr>
        <w:numId w:val="26"/>
      </w:numPr>
      <w:tabs>
        <w:tab w:val="clear" w:pos="879"/>
        <w:tab w:val="left" w:pos="992"/>
      </w:tabs>
      <w:ind w:left="709" w:firstLine="0"/>
      <w:contextualSpacing/>
    </w:pPr>
  </w:style>
  <w:style w:type="character" w:customStyle="1" w:styleId="1d">
    <w:name w:val="Маркированный_список1 Знак"/>
    <w:basedOn w:val="1a"/>
    <w:link w:val="14"/>
    <w:uiPriority w:val="10"/>
    <w:rsid w:val="001F7043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d">
    <w:name w:val="Маркированный_список3"/>
    <w:link w:val="3e"/>
    <w:uiPriority w:val="10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e">
    <w:name w:val="Маркированный_список2 Знак"/>
    <w:basedOn w:val="1d"/>
    <w:link w:val="25"/>
    <w:uiPriority w:val="10"/>
    <w:rsid w:val="005503B2"/>
    <w:rPr>
      <w:rFonts w:ascii="Times New Roman" w:eastAsia="Calibri" w:hAnsi="Times New Roman" w:cs="Times New Roman"/>
      <w:sz w:val="24"/>
      <w:szCs w:val="28"/>
      <w:lang w:eastAsia="ru-RU" w:bidi="en-US"/>
    </w:rPr>
  </w:style>
  <w:style w:type="numbering" w:customStyle="1" w:styleId="a8">
    <w:name w:val="Маркированный_список"/>
    <w:uiPriority w:val="99"/>
    <w:rsid w:val="007F6994"/>
    <w:pPr>
      <w:numPr>
        <w:numId w:val="10"/>
      </w:numPr>
    </w:pPr>
  </w:style>
  <w:style w:type="character" w:customStyle="1" w:styleId="3e">
    <w:name w:val="Маркированный_список3 Знак"/>
    <w:basedOn w:val="2e"/>
    <w:link w:val="3d"/>
    <w:uiPriority w:val="10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e">
    <w:name w:val="Абзац_маркир_список1"/>
    <w:basedOn w:val="14"/>
    <w:link w:val="1f"/>
    <w:uiPriority w:val="11"/>
    <w:rsid w:val="007F6994"/>
    <w:pPr>
      <w:ind w:firstLine="1418"/>
    </w:pPr>
  </w:style>
  <w:style w:type="paragraph" w:customStyle="1" w:styleId="2f">
    <w:name w:val="Абзац_маркир_список2"/>
    <w:basedOn w:val="25"/>
    <w:link w:val="2f0"/>
    <w:uiPriority w:val="11"/>
    <w:qFormat/>
    <w:rsid w:val="007F6994"/>
    <w:pPr>
      <w:ind w:firstLine="1276"/>
    </w:pPr>
  </w:style>
  <w:style w:type="character" w:customStyle="1" w:styleId="1f">
    <w:name w:val="Абзац_маркир_список1 Знак"/>
    <w:basedOn w:val="1d"/>
    <w:link w:val="1e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">
    <w:name w:val="Абзац_маркир_список3"/>
    <w:basedOn w:val="3d"/>
    <w:link w:val="3f0"/>
    <w:uiPriority w:val="11"/>
    <w:qFormat/>
    <w:rsid w:val="007F6994"/>
    <w:pPr>
      <w:spacing w:before="0"/>
      <w:ind w:left="1418" w:firstLine="1418"/>
    </w:pPr>
  </w:style>
  <w:style w:type="character" w:customStyle="1" w:styleId="2f0">
    <w:name w:val="Абзац_маркир_список2 Знак"/>
    <w:basedOn w:val="2e"/>
    <w:link w:val="2f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f0">
    <w:name w:val="Нумерованный_список1"/>
    <w:link w:val="1f1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3f0">
    <w:name w:val="Абзац_маркир_список3 Знак"/>
    <w:basedOn w:val="3e"/>
    <w:link w:val="3f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2f1">
    <w:name w:val="Нумерованный_список2"/>
    <w:link w:val="2f2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f1">
    <w:name w:val="Нумерованный_список1 Знак"/>
    <w:basedOn w:val="1d"/>
    <w:link w:val="1f0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1">
    <w:name w:val="Нумерованный_список3"/>
    <w:link w:val="3f2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f2">
    <w:name w:val="Нумерованный_список2 Знак"/>
    <w:basedOn w:val="2e"/>
    <w:link w:val="2f1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numbering" w:customStyle="1" w:styleId="a4">
    <w:name w:val="Нумерованный_список"/>
    <w:uiPriority w:val="99"/>
    <w:rsid w:val="007F6994"/>
    <w:pPr>
      <w:numPr>
        <w:numId w:val="11"/>
      </w:numPr>
    </w:pPr>
  </w:style>
  <w:style w:type="character" w:customStyle="1" w:styleId="3f2">
    <w:name w:val="Нумерованный_список3 Знак"/>
    <w:basedOn w:val="3e"/>
    <w:link w:val="3f1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f2">
    <w:name w:val="Абзац_нумер_список1"/>
    <w:basedOn w:val="1f0"/>
    <w:link w:val="1f3"/>
    <w:uiPriority w:val="16"/>
    <w:qFormat/>
    <w:rsid w:val="007F6994"/>
    <w:pPr>
      <w:spacing w:before="0"/>
      <w:ind w:firstLine="1418"/>
    </w:pPr>
  </w:style>
  <w:style w:type="paragraph" w:customStyle="1" w:styleId="2f3">
    <w:name w:val="Абзац_нумер_список2"/>
    <w:basedOn w:val="2f1"/>
    <w:link w:val="2f4"/>
    <w:uiPriority w:val="16"/>
    <w:qFormat/>
    <w:rsid w:val="007F6994"/>
    <w:pPr>
      <w:spacing w:before="0"/>
      <w:ind w:left="851" w:firstLine="1276"/>
    </w:pPr>
  </w:style>
  <w:style w:type="character" w:customStyle="1" w:styleId="1f3">
    <w:name w:val="Абзац_нумер_список1 Знак"/>
    <w:basedOn w:val="1f"/>
    <w:link w:val="1f2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3">
    <w:name w:val="Абзац_нумер_список3"/>
    <w:basedOn w:val="3f1"/>
    <w:link w:val="3f4"/>
    <w:uiPriority w:val="16"/>
    <w:qFormat/>
    <w:rsid w:val="007F6994"/>
    <w:pPr>
      <w:spacing w:before="0"/>
      <w:ind w:left="1276" w:firstLine="1559"/>
    </w:pPr>
  </w:style>
  <w:style w:type="character" w:customStyle="1" w:styleId="2f4">
    <w:name w:val="Абзац_нумер_список2 Знак"/>
    <w:basedOn w:val="2f2"/>
    <w:link w:val="2f3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5">
    <w:name w:val="Приложение_заголовок3"/>
    <w:next w:val="aa"/>
    <w:link w:val="3f6"/>
    <w:uiPriority w:val="31"/>
    <w:rsid w:val="008B3233"/>
    <w:pPr>
      <w:numPr>
        <w:ilvl w:val="3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3f4">
    <w:name w:val="Абзац_нумер_список3 Знак"/>
    <w:basedOn w:val="3f2"/>
    <w:link w:val="3f3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affff3">
    <w:name w:val="Программный_код"/>
    <w:link w:val="affff4"/>
    <w:uiPriority w:val="3"/>
    <w:qFormat/>
    <w:rsid w:val="007F6994"/>
    <w:pPr>
      <w:spacing w:after="0"/>
      <w:ind w:left="1276"/>
    </w:pPr>
    <w:rPr>
      <w:rFonts w:ascii="Courier New" w:eastAsia="Calibri" w:hAnsi="Courier New" w:cs="Courier New"/>
      <w:sz w:val="20"/>
      <w:szCs w:val="20"/>
      <w:lang w:bidi="en-US"/>
    </w:rPr>
  </w:style>
  <w:style w:type="character" w:customStyle="1" w:styleId="29">
    <w:name w:val="Приложение_заголовок2 Знак"/>
    <w:basedOn w:val="aff"/>
    <w:link w:val="28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character" w:customStyle="1" w:styleId="affff5">
    <w:name w:val="Курсив"/>
    <w:basedOn w:val="af6"/>
    <w:uiPriority w:val="2"/>
    <w:rsid w:val="007F6994"/>
    <w:rPr>
      <w:b w:val="0"/>
      <w:bCs/>
      <w:i/>
    </w:rPr>
  </w:style>
  <w:style w:type="character" w:customStyle="1" w:styleId="affff4">
    <w:name w:val="Программный_код Знак"/>
    <w:basedOn w:val="ab"/>
    <w:link w:val="affff3"/>
    <w:uiPriority w:val="3"/>
    <w:rsid w:val="007F6994"/>
    <w:rPr>
      <w:rFonts w:ascii="Courier New" w:eastAsia="Calibri" w:hAnsi="Courier New" w:cs="Courier New"/>
      <w:sz w:val="20"/>
      <w:szCs w:val="20"/>
      <w:lang w:bidi="en-US"/>
    </w:rPr>
  </w:style>
  <w:style w:type="paragraph" w:customStyle="1" w:styleId="45">
    <w:name w:val="Приложение_заголовок4"/>
    <w:link w:val="46"/>
    <w:uiPriority w:val="31"/>
    <w:rsid w:val="008B3233"/>
    <w:pPr>
      <w:numPr>
        <w:ilvl w:val="4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styleId="af6">
    <w:name w:val="Strong"/>
    <w:basedOn w:val="ab"/>
    <w:uiPriority w:val="22"/>
    <w:semiHidden/>
    <w:rsid w:val="007F6994"/>
    <w:rPr>
      <w:b/>
      <w:bCs/>
    </w:rPr>
  </w:style>
  <w:style w:type="character" w:customStyle="1" w:styleId="3f6">
    <w:name w:val="Приложение_заголовок3 Знак"/>
    <w:basedOn w:val="29"/>
    <w:link w:val="3f5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53">
    <w:name w:val="Приложение_заголовок5"/>
    <w:next w:val="aa"/>
    <w:link w:val="54"/>
    <w:uiPriority w:val="31"/>
    <w:rsid w:val="008B3233"/>
    <w:pPr>
      <w:numPr>
        <w:ilvl w:val="5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46">
    <w:name w:val="Приложение_заголовок4 Знак"/>
    <w:basedOn w:val="3f6"/>
    <w:link w:val="45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61">
    <w:name w:val="Приложение_заголовок6"/>
    <w:next w:val="aa"/>
    <w:link w:val="62"/>
    <w:uiPriority w:val="31"/>
    <w:rsid w:val="008B3233"/>
    <w:pPr>
      <w:numPr>
        <w:ilvl w:val="6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54">
    <w:name w:val="Приложение_заголовок5 Знак"/>
    <w:basedOn w:val="46"/>
    <w:link w:val="53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affff6">
    <w:name w:val="Рисунок"/>
    <w:next w:val="aa"/>
    <w:uiPriority w:val="25"/>
    <w:qFormat/>
    <w:rsid w:val="00986E6D"/>
    <w:pPr>
      <w:keepNext/>
      <w:spacing w:before="120" w:after="120"/>
      <w:jc w:val="center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62">
    <w:name w:val="Приложение_заголовок6 Знак"/>
    <w:basedOn w:val="54"/>
    <w:link w:val="61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affff7">
    <w:name w:val="Табл_шапка таблицы"/>
    <w:basedOn w:val="a9"/>
    <w:rsid w:val="00C107D8"/>
    <w:pPr>
      <w:spacing w:before="60" w:after="60" w:line="240" w:lineRule="auto"/>
      <w:contextualSpacing/>
      <w:jc w:val="center"/>
    </w:pPr>
    <w:rPr>
      <w:rFonts w:eastAsia="Times New Roman"/>
      <w:bCs/>
      <w:szCs w:val="20"/>
      <w:lang w:eastAsia="ru-RU"/>
    </w:rPr>
  </w:style>
  <w:style w:type="paragraph" w:customStyle="1" w:styleId="160">
    <w:name w:val="Титул_пропись_центр_16"/>
    <w:next w:val="aa"/>
    <w:rsid w:val="007F6994"/>
    <w:pPr>
      <w:keepLines/>
      <w:suppressAutoHyphens/>
      <w:spacing w:before="120" w:after="0" w:line="288" w:lineRule="auto"/>
      <w:jc w:val="center"/>
    </w:pPr>
    <w:rPr>
      <w:rFonts w:ascii="Times New Roman" w:eastAsia="Times New Roman" w:hAnsi="Times New Roman" w:cs="Times New Roman"/>
      <w:b/>
      <w:caps/>
      <w:sz w:val="32"/>
      <w:szCs w:val="28"/>
    </w:rPr>
  </w:style>
  <w:style w:type="table" w:styleId="affff8">
    <w:name w:val="Light Shading"/>
    <w:basedOn w:val="ac"/>
    <w:uiPriority w:val="60"/>
    <w:rsid w:val="007F69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ffff9">
    <w:name w:val="Заголовок без нумерации Знак Знак"/>
    <w:rsid w:val="00B23B93"/>
    <w:rPr>
      <w:rFonts w:eastAsia="Calibri"/>
      <w:b/>
      <w:caps/>
      <w:sz w:val="32"/>
      <w:szCs w:val="24"/>
      <w:lang w:val="ru-RU" w:eastAsia="ru-RU" w:bidi="ar-SA"/>
    </w:rPr>
  </w:style>
  <w:style w:type="numbering" w:customStyle="1" w:styleId="a0">
    <w:name w:val="Нумерация приложений"/>
    <w:rsid w:val="007F6994"/>
    <w:pPr>
      <w:numPr>
        <w:numId w:val="13"/>
      </w:numPr>
    </w:pPr>
  </w:style>
  <w:style w:type="paragraph" w:customStyle="1" w:styleId="affffa">
    <w:name w:val="Колонтитул_полоса"/>
    <w:link w:val="affffb"/>
    <w:rsid w:val="007F6994"/>
    <w:pPr>
      <w:pBdr>
        <w:top w:val="single" w:sz="4" w:space="1" w:color="auto"/>
      </w:pBd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ffb">
    <w:name w:val="Колонтитул_полоса Знак"/>
    <w:link w:val="affffa"/>
    <w:rsid w:val="007F6994"/>
    <w:rPr>
      <w:rFonts w:ascii="Times New Roman" w:eastAsia="Calibri" w:hAnsi="Times New Roman" w:cs="Times New Roman"/>
      <w:sz w:val="24"/>
      <w:szCs w:val="24"/>
    </w:rPr>
  </w:style>
  <w:style w:type="paragraph" w:customStyle="1" w:styleId="OTRTitleFoot">
    <w:name w:val="OTR_Title_Foot"/>
    <w:basedOn w:val="a9"/>
    <w:semiHidden/>
    <w:rsid w:val="007F6994"/>
    <w:pPr>
      <w:spacing w:after="0" w:line="240" w:lineRule="auto"/>
      <w:ind w:left="21"/>
      <w:jc w:val="center"/>
    </w:pPr>
    <w:rPr>
      <w:rFonts w:ascii="Arial" w:eastAsia="Times New Roman" w:hAnsi="Arial"/>
      <w:b/>
      <w:sz w:val="20"/>
      <w:szCs w:val="20"/>
    </w:rPr>
  </w:style>
  <w:style w:type="paragraph" w:customStyle="1" w:styleId="affffc">
    <w:name w:val="Колонтитул_низ_слева"/>
    <w:rsid w:val="007F699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Cambria"/>
      <w:sz w:val="20"/>
      <w:szCs w:val="20"/>
    </w:rPr>
  </w:style>
  <w:style w:type="paragraph" w:customStyle="1" w:styleId="affffd">
    <w:name w:val="Колонтитул_низ_справа"/>
    <w:basedOn w:val="a9"/>
    <w:rsid w:val="007F6994"/>
    <w:pPr>
      <w:tabs>
        <w:tab w:val="center" w:pos="4677"/>
        <w:tab w:val="right" w:pos="9355"/>
      </w:tabs>
      <w:spacing w:after="0" w:line="240" w:lineRule="auto"/>
      <w:ind w:firstLine="720"/>
      <w:jc w:val="right"/>
    </w:pPr>
    <w:rPr>
      <w:rFonts w:eastAsia="Times New Roman" w:cs="Cambria"/>
      <w:sz w:val="20"/>
      <w:szCs w:val="20"/>
    </w:rPr>
  </w:style>
  <w:style w:type="paragraph" w:styleId="affffe">
    <w:name w:val="Note Heading"/>
    <w:basedOn w:val="a9"/>
    <w:next w:val="a9"/>
    <w:link w:val="afffff"/>
    <w:uiPriority w:val="99"/>
    <w:semiHidden/>
    <w:unhideWhenUsed/>
    <w:rsid w:val="007F6994"/>
    <w:pPr>
      <w:spacing w:after="0"/>
    </w:pPr>
  </w:style>
  <w:style w:type="character" w:customStyle="1" w:styleId="afffff">
    <w:name w:val="Заголовок записки Знак"/>
    <w:basedOn w:val="ab"/>
    <w:link w:val="affffe"/>
    <w:uiPriority w:val="99"/>
    <w:semiHidden/>
    <w:rsid w:val="007F6994"/>
  </w:style>
  <w:style w:type="paragraph" w:styleId="afffff0">
    <w:name w:val="toa heading"/>
    <w:basedOn w:val="a9"/>
    <w:next w:val="a9"/>
    <w:uiPriority w:val="99"/>
    <w:semiHidden/>
    <w:unhideWhenUsed/>
    <w:rsid w:val="007F69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">
    <w:name w:val="List Bullet"/>
    <w:basedOn w:val="a9"/>
    <w:uiPriority w:val="99"/>
    <w:semiHidden/>
    <w:unhideWhenUsed/>
    <w:rsid w:val="007F6994"/>
    <w:pPr>
      <w:numPr>
        <w:numId w:val="14"/>
      </w:numPr>
      <w:contextualSpacing/>
    </w:pPr>
  </w:style>
  <w:style w:type="paragraph" w:styleId="2">
    <w:name w:val="List Bullet 2"/>
    <w:basedOn w:val="a9"/>
    <w:semiHidden/>
    <w:unhideWhenUsed/>
    <w:rsid w:val="007F6994"/>
    <w:pPr>
      <w:numPr>
        <w:numId w:val="15"/>
      </w:numPr>
      <w:contextualSpacing/>
    </w:pPr>
  </w:style>
  <w:style w:type="paragraph" w:styleId="4">
    <w:name w:val="List Bullet 4"/>
    <w:basedOn w:val="a9"/>
    <w:uiPriority w:val="99"/>
    <w:semiHidden/>
    <w:unhideWhenUsed/>
    <w:rsid w:val="007F6994"/>
    <w:pPr>
      <w:numPr>
        <w:numId w:val="16"/>
      </w:numPr>
      <w:contextualSpacing/>
    </w:pPr>
  </w:style>
  <w:style w:type="paragraph" w:styleId="5">
    <w:name w:val="List Bullet 5"/>
    <w:basedOn w:val="a9"/>
    <w:uiPriority w:val="99"/>
    <w:semiHidden/>
    <w:unhideWhenUsed/>
    <w:rsid w:val="007F6994"/>
    <w:pPr>
      <w:numPr>
        <w:numId w:val="17"/>
      </w:numPr>
      <w:contextualSpacing/>
    </w:pPr>
  </w:style>
  <w:style w:type="paragraph" w:styleId="afffff1">
    <w:name w:val="caption"/>
    <w:basedOn w:val="a9"/>
    <w:next w:val="a9"/>
    <w:uiPriority w:val="35"/>
    <w:unhideWhenUsed/>
    <w:rsid w:val="007F699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ffff2">
    <w:name w:val="Примечание"/>
    <w:basedOn w:val="aa"/>
    <w:link w:val="afffff3"/>
    <w:qFormat/>
    <w:rsid w:val="00C8373B"/>
    <w:pPr>
      <w:spacing w:before="60" w:after="60"/>
    </w:pPr>
    <w:rPr>
      <w:szCs w:val="20"/>
    </w:rPr>
  </w:style>
  <w:style w:type="character" w:customStyle="1" w:styleId="afffff3">
    <w:name w:val="Примечание Знак"/>
    <w:basedOn w:val="aff"/>
    <w:link w:val="afffff2"/>
    <w:rsid w:val="00C8373B"/>
    <w:rPr>
      <w:rFonts w:ascii="Times New Roman" w:eastAsia="Calibri" w:hAnsi="Times New Roman" w:cs="Times New Roman"/>
      <w:sz w:val="24"/>
      <w:szCs w:val="20"/>
      <w:lang w:eastAsia="ru-RU" w:bidi="en-US"/>
    </w:rPr>
  </w:style>
  <w:style w:type="paragraph" w:customStyle="1" w:styleId="afffff4">
    <w:name w:val="Приложение_без_номера"/>
    <w:next w:val="a6"/>
    <w:link w:val="afffff5"/>
    <w:qFormat/>
    <w:rsid w:val="00321F34"/>
    <w:pPr>
      <w:keepNext/>
      <w:pageBreakBefore/>
      <w:spacing w:after="0"/>
      <w:jc w:val="right"/>
      <w:outlineLvl w:val="0"/>
    </w:pPr>
    <w:rPr>
      <w:rFonts w:ascii="Times New Roman" w:eastAsia="Calibri" w:hAnsi="Times New Roman" w:cs="Times New Roman"/>
      <w:caps/>
      <w:sz w:val="24"/>
      <w:szCs w:val="32"/>
      <w:lang w:bidi="en-US"/>
    </w:rPr>
  </w:style>
  <w:style w:type="character" w:customStyle="1" w:styleId="afffff5">
    <w:name w:val="Приложение_без_номера Знак"/>
    <w:basedOn w:val="affff2"/>
    <w:link w:val="afffff4"/>
    <w:rsid w:val="00321F34"/>
    <w:rPr>
      <w:rFonts w:ascii="Times New Roman" w:eastAsia="Calibri" w:hAnsi="Times New Roman" w:cs="Times New Roman"/>
      <w:b w:val="0"/>
      <w:caps/>
      <w:sz w:val="24"/>
      <w:szCs w:val="32"/>
      <w:lang w:eastAsia="ru-RU" w:bidi="en-US"/>
    </w:rPr>
  </w:style>
  <w:style w:type="paragraph" w:customStyle="1" w:styleId="afffff6">
    <w:name w:val="Табл_текст_отступ"/>
    <w:basedOn w:val="af0"/>
    <w:link w:val="afffff7"/>
    <w:qFormat/>
    <w:rsid w:val="007F6994"/>
    <w:pPr>
      <w:ind w:firstLine="284"/>
    </w:pPr>
  </w:style>
  <w:style w:type="character" w:customStyle="1" w:styleId="afffff7">
    <w:name w:val="Табл_текст_отступ Знак"/>
    <w:basedOn w:val="af1"/>
    <w:link w:val="afffff6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afffff8">
    <w:name w:val="Вид_ненумер_прилож"/>
    <w:next w:val="aa"/>
    <w:link w:val="afffff9"/>
    <w:qFormat/>
    <w:rsid w:val="00321F34"/>
    <w:pPr>
      <w:spacing w:after="720"/>
      <w:jc w:val="right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ff9">
    <w:name w:val="Вид_ненумер_прилож Знак"/>
    <w:basedOn w:val="ab"/>
    <w:link w:val="afffff8"/>
    <w:rsid w:val="00321F34"/>
    <w:rPr>
      <w:rFonts w:ascii="Times New Roman" w:eastAsia="Calibri" w:hAnsi="Times New Roman" w:cs="Times New Roman"/>
      <w:sz w:val="24"/>
      <w:szCs w:val="32"/>
      <w:lang w:bidi="en-US"/>
    </w:rPr>
  </w:style>
  <w:style w:type="table" w:customStyle="1" w:styleId="1f4">
    <w:name w:val="Таблица_стиль1"/>
    <w:basedOn w:val="ac"/>
    <w:next w:val="aff1"/>
    <w:uiPriority w:val="59"/>
    <w:rsid w:val="003C546D"/>
    <w:pPr>
      <w:keepLines/>
      <w:spacing w:after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76" w:lineRule="auto"/>
        <w:ind w:leftChars="0" w:left="0" w:rightChars="0" w:right="0" w:firstLineChars="0" w:firstLine="0"/>
        <w:jc w:val="left"/>
        <w:outlineLvl w:val="9"/>
      </w:pPr>
      <w:rPr>
        <w:rFonts w:ascii="Times New Roman" w:hAnsi="Times New Roman"/>
        <w:b w:val="0"/>
        <w:sz w:val="24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13">
    <w:name w:val="#ЗАГОЛОВОК 1"/>
    <w:next w:val="a9"/>
    <w:qFormat/>
    <w:rsid w:val="005672EE"/>
    <w:pPr>
      <w:keepNext/>
      <w:pageBreakBefore/>
      <w:numPr>
        <w:numId w:val="23"/>
      </w:numPr>
      <w:spacing w:after="240" w:line="360" w:lineRule="auto"/>
      <w:ind w:left="0" w:firstLine="0"/>
      <w:jc w:val="center"/>
      <w:outlineLvl w:val="0"/>
    </w:pPr>
    <w:rPr>
      <w:rFonts w:ascii="Times New Roman" w:eastAsia="Calibri" w:hAnsi="Times New Roman" w:cs="Times New Roman"/>
      <w:caps/>
      <w:sz w:val="24"/>
      <w:szCs w:val="32"/>
      <w:lang w:eastAsia="ru-RU" w:bidi="en-US"/>
    </w:rPr>
  </w:style>
  <w:style w:type="paragraph" w:customStyle="1" w:styleId="24">
    <w:name w:val="#ЗАГОЛОВОК 2"/>
    <w:next w:val="a9"/>
    <w:rsid w:val="002D50D5"/>
    <w:pPr>
      <w:keepNext/>
      <w:numPr>
        <w:ilvl w:val="1"/>
        <w:numId w:val="23"/>
      </w:numPr>
      <w:spacing w:before="240" w:after="60" w:line="360" w:lineRule="auto"/>
      <w:ind w:left="0" w:firstLine="709"/>
      <w:contextualSpacing/>
      <w:outlineLvl w:val="1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33">
    <w:name w:val="#ЗАГОЛОВОК 3"/>
    <w:next w:val="a9"/>
    <w:rsid w:val="000A0059"/>
    <w:pPr>
      <w:numPr>
        <w:ilvl w:val="2"/>
        <w:numId w:val="23"/>
      </w:numPr>
      <w:spacing w:before="240" w:after="60" w:line="360" w:lineRule="auto"/>
      <w:contextualSpacing/>
      <w:outlineLvl w:val="2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42">
    <w:name w:val="#ЗАГОЛОВОК 4"/>
    <w:next w:val="a9"/>
    <w:rsid w:val="000A0059"/>
    <w:pPr>
      <w:keepNext/>
      <w:numPr>
        <w:ilvl w:val="3"/>
        <w:numId w:val="23"/>
      </w:numPr>
      <w:spacing w:before="240" w:after="60" w:line="360" w:lineRule="auto"/>
      <w:contextualSpacing/>
      <w:outlineLvl w:val="3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fffffa">
    <w:name w:val="#РИСУНОК"/>
    <w:next w:val="a9"/>
    <w:rsid w:val="000A0059"/>
    <w:pPr>
      <w:spacing w:before="360" w:after="360"/>
      <w:contextualSpacing/>
      <w:jc w:val="center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5">
    <w:name w:val="#СПИСОК"/>
    <w:next w:val="a9"/>
    <w:rsid w:val="000A0059"/>
    <w:pPr>
      <w:numPr>
        <w:numId w:val="24"/>
      </w:numPr>
      <w:tabs>
        <w:tab w:val="left" w:pos="910"/>
      </w:tabs>
      <w:spacing w:after="0" w:line="360" w:lineRule="auto"/>
      <w:contextualSpacing/>
      <w:jc w:val="both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fe">
    <w:name w:val="#ТЕКСТ"/>
    <w:rsid w:val="000A005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tdillustrationname">
    <w:name w:val="td_illustration_name"/>
    <w:basedOn w:val="33"/>
    <w:next w:val="a9"/>
    <w:qFormat/>
    <w:rsid w:val="00200EE9"/>
    <w:pPr>
      <w:spacing w:before="480" w:after="240"/>
      <w:ind w:left="0" w:firstLine="720"/>
      <w:contextualSpacing w:val="0"/>
    </w:pPr>
    <w:rPr>
      <w:sz w:val="24"/>
    </w:rPr>
  </w:style>
  <w:style w:type="paragraph" w:customStyle="1" w:styleId="tdtablename">
    <w:name w:val="td_table_name"/>
    <w:basedOn w:val="42"/>
    <w:next w:val="a9"/>
    <w:qFormat/>
    <w:rsid w:val="009F0973"/>
    <w:pPr>
      <w:ind w:left="0" w:firstLine="709"/>
    </w:pPr>
  </w:style>
  <w:style w:type="paragraph" w:customStyle="1" w:styleId="tdtoccaptionlevel1">
    <w:name w:val="td_toc_caption_level_1"/>
    <w:next w:val="a9"/>
    <w:qFormat/>
    <w:rsid w:val="002D50D5"/>
    <w:pPr>
      <w:keepNext/>
      <w:pageBreakBefore/>
      <w:numPr>
        <w:numId w:val="25"/>
      </w:numPr>
      <w:spacing w:before="120" w:after="120" w:line="240" w:lineRule="auto"/>
      <w:jc w:val="center"/>
      <w:outlineLvl w:val="0"/>
    </w:pPr>
    <w:rPr>
      <w:rFonts w:ascii="Arial" w:eastAsia="Times New Roman" w:hAnsi="Arial" w:cs="Arial"/>
      <w:b/>
      <w:bCs/>
      <w:caps/>
      <w:kern w:val="32"/>
      <w:sz w:val="24"/>
      <w:szCs w:val="32"/>
      <w:lang w:eastAsia="ru-RU"/>
    </w:rPr>
  </w:style>
  <w:style w:type="paragraph" w:customStyle="1" w:styleId="tdtoccaptionlevel2">
    <w:name w:val="td_toc_caption_level_2"/>
    <w:next w:val="a9"/>
    <w:qFormat/>
    <w:rsid w:val="002D50D5"/>
    <w:pPr>
      <w:keepNext/>
      <w:numPr>
        <w:ilvl w:val="1"/>
        <w:numId w:val="25"/>
      </w:numPr>
      <w:spacing w:before="120" w:after="120" w:line="240" w:lineRule="auto"/>
      <w:jc w:val="both"/>
      <w:outlineLvl w:val="1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customStyle="1" w:styleId="tdtoccaptionlevel3">
    <w:name w:val="td_toc_caption_level_3"/>
    <w:next w:val="a9"/>
    <w:qFormat/>
    <w:rsid w:val="002D50D5"/>
    <w:pPr>
      <w:keepNext/>
      <w:numPr>
        <w:ilvl w:val="2"/>
        <w:numId w:val="25"/>
      </w:numPr>
      <w:spacing w:before="120" w:after="120" w:line="240" w:lineRule="auto"/>
      <w:jc w:val="both"/>
      <w:outlineLvl w:val="2"/>
    </w:pPr>
    <w:rPr>
      <w:rFonts w:ascii="Arial" w:eastAsia="Times New Roman" w:hAnsi="Arial" w:cs="Arial"/>
      <w:b/>
      <w:bCs/>
      <w:kern w:val="32"/>
      <w:sz w:val="24"/>
      <w:szCs w:val="26"/>
      <w:lang w:eastAsia="ru-RU"/>
    </w:rPr>
  </w:style>
  <w:style w:type="paragraph" w:customStyle="1" w:styleId="tdtoccaptionlevel4">
    <w:name w:val="td_toc_caption_level_4"/>
    <w:next w:val="a9"/>
    <w:qFormat/>
    <w:rsid w:val="002D50D5"/>
    <w:pPr>
      <w:keepNext/>
      <w:numPr>
        <w:ilvl w:val="3"/>
        <w:numId w:val="25"/>
      </w:numPr>
      <w:spacing w:before="120" w:after="12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5">
    <w:name w:val="td_toc_caption_level_5"/>
    <w:next w:val="a9"/>
    <w:qFormat/>
    <w:rsid w:val="002D50D5"/>
    <w:pPr>
      <w:keepNext/>
      <w:numPr>
        <w:ilvl w:val="4"/>
        <w:numId w:val="25"/>
      </w:numPr>
      <w:spacing w:before="120" w:after="120" w:line="24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a9"/>
    <w:qFormat/>
    <w:rsid w:val="002D50D5"/>
    <w:pPr>
      <w:keepNext/>
      <w:numPr>
        <w:ilvl w:val="5"/>
        <w:numId w:val="25"/>
      </w:numPr>
      <w:spacing w:before="120" w:after="120" w:line="240" w:lineRule="auto"/>
      <w:jc w:val="both"/>
      <w:outlineLvl w:val="5"/>
    </w:pPr>
    <w:rPr>
      <w:rFonts w:ascii="Arial" w:eastAsia="Times New Roman" w:hAnsi="Arial" w:cs="Times New Roman"/>
      <w:b/>
      <w:noProof/>
      <w:sz w:val="24"/>
      <w:szCs w:val="20"/>
      <w:lang w:eastAsia="ru-RU"/>
    </w:rPr>
  </w:style>
  <w:style w:type="paragraph" w:customStyle="1" w:styleId="text-">
    <w:name w:val="#text - красная строка"/>
    <w:basedOn w:val="24"/>
    <w:next w:val="a9"/>
    <w:qFormat/>
    <w:rsid w:val="005672EE"/>
    <w:pPr>
      <w:spacing w:before="480" w:after="240"/>
      <w:contextualSpacing w:val="0"/>
    </w:pPr>
    <w:rPr>
      <w:sz w:val="24"/>
    </w:rPr>
  </w:style>
  <w:style w:type="paragraph" w:customStyle="1" w:styleId="text">
    <w:name w:val="#text"/>
    <w:basedOn w:val="--"/>
    <w:link w:val="text0"/>
    <w:qFormat/>
    <w:rsid w:val="005503B2"/>
    <w:pPr>
      <w:numPr>
        <w:numId w:val="19"/>
      </w:numPr>
      <w:tabs>
        <w:tab w:val="clear" w:pos="1134"/>
        <w:tab w:val="clear" w:pos="1474"/>
        <w:tab w:val="left" w:pos="1446"/>
      </w:tabs>
      <w:ind w:left="1276" w:firstLine="0"/>
    </w:pPr>
    <w:rPr>
      <w:sz w:val="24"/>
    </w:rPr>
  </w:style>
  <w:style w:type="character" w:customStyle="1" w:styleId="text0">
    <w:name w:val="#text Знак"/>
    <w:link w:val="text"/>
    <w:rsid w:val="005503B2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afffffb">
    <w:name w:val="Приложение"/>
    <w:basedOn w:val="afffff4"/>
    <w:link w:val="afffffc"/>
    <w:qFormat/>
    <w:rsid w:val="0043590A"/>
    <w:pPr>
      <w:keepNext w:val="0"/>
      <w:pageBreakBefore w:val="0"/>
      <w:widowControl w:val="0"/>
      <w:spacing w:before="480" w:after="480" w:line="360" w:lineRule="auto"/>
      <w:jc w:val="center"/>
    </w:pPr>
    <w:rPr>
      <w:caps w:val="0"/>
      <w:lang w:eastAsia="ru-RU"/>
    </w:rPr>
  </w:style>
  <w:style w:type="character" w:customStyle="1" w:styleId="afffffc">
    <w:name w:val="Приложение Знак"/>
    <w:basedOn w:val="afffff5"/>
    <w:link w:val="afffffb"/>
    <w:rsid w:val="0043590A"/>
    <w:rPr>
      <w:rFonts w:ascii="Times New Roman" w:eastAsia="Calibri" w:hAnsi="Times New Roman" w:cs="Times New Roman"/>
      <w:b w:val="0"/>
      <w:caps w:val="0"/>
      <w:sz w:val="24"/>
      <w:szCs w:val="32"/>
      <w:lang w:eastAsia="ru-RU" w:bidi="en-US"/>
    </w:rPr>
  </w:style>
  <w:style w:type="paragraph" w:customStyle="1" w:styleId="afffffd">
    <w:name w:val="Тип_ненумер_прилож"/>
    <w:next w:val="aa"/>
    <w:link w:val="afffffe"/>
    <w:qFormat/>
    <w:rsid w:val="00FE2F89"/>
    <w:pPr>
      <w:spacing w:after="480"/>
      <w:jc w:val="right"/>
    </w:pPr>
    <w:rPr>
      <w:rFonts w:ascii="Times New Roman" w:eastAsia="Calibri" w:hAnsi="Times New Roman" w:cs="Times New Roman"/>
      <w:sz w:val="28"/>
      <w:szCs w:val="32"/>
      <w:lang w:bidi="en-US"/>
    </w:rPr>
  </w:style>
  <w:style w:type="character" w:customStyle="1" w:styleId="afffffe">
    <w:name w:val="Тип_ненумер_прилож Знак"/>
    <w:basedOn w:val="ab"/>
    <w:link w:val="afffffd"/>
    <w:rsid w:val="00FE2F89"/>
    <w:rPr>
      <w:rFonts w:ascii="Times New Roman" w:eastAsia="Calibri" w:hAnsi="Times New Roman" w:cs="Times New Roman"/>
      <w:sz w:val="28"/>
      <w:szCs w:val="32"/>
      <w:lang w:bidi="en-US"/>
    </w:rPr>
  </w:style>
  <w:style w:type="character" w:customStyle="1" w:styleId="cut2visible">
    <w:name w:val="cut2__visible"/>
    <w:basedOn w:val="ab"/>
    <w:rsid w:val="001E2C7F"/>
  </w:style>
  <w:style w:type="character" w:customStyle="1" w:styleId="docdata">
    <w:name w:val="docdata"/>
    <w:aliases w:val="docy,v5,4083,bqiaagaaeyqcaaagiaiaaanvawaabb8laaaaaaaaaaaaaaaaaaaaaaaaaaaaaaaaaaaaaaaaaaaaaaaaaaaaaaaaaaaaaaaaaaaaaaaaaaaaaaaaaaaaaaaaaaaaaaaaaaaaaaaaaaaaaaaaaaaaaaaaaaaaaaaaaaaaaaaaaaaaaaaaaaaaaaaaaaaaaaaaaaaaaaaaaaaaaaaaaaaaaaaaaaaaaaaaaaaaaaaa"/>
    <w:basedOn w:val="ab"/>
    <w:rsid w:val="006528B0"/>
  </w:style>
  <w:style w:type="paragraph" w:customStyle="1" w:styleId="--">
    <w:name w:val="-- с отступом"/>
    <w:basedOn w:val="14"/>
    <w:link w:val="--0"/>
    <w:rsid w:val="00FB3249"/>
    <w:pPr>
      <w:tabs>
        <w:tab w:val="clear" w:pos="879"/>
        <w:tab w:val="num" w:pos="643"/>
        <w:tab w:val="left" w:pos="1474"/>
      </w:tabs>
      <w:ind w:left="1276"/>
    </w:pPr>
    <w:rPr>
      <w:sz w:val="28"/>
    </w:rPr>
  </w:style>
  <w:style w:type="character" w:customStyle="1" w:styleId="--0">
    <w:name w:val="-- с отступом Знак"/>
    <w:basedOn w:val="1d"/>
    <w:link w:val="--"/>
    <w:rsid w:val="00FB3249"/>
    <w:rPr>
      <w:rFonts w:ascii="Times New Roman" w:eastAsia="Calibri" w:hAnsi="Times New Roman" w:cs="Times New Roman"/>
      <w:sz w:val="28"/>
      <w:szCs w:val="28"/>
      <w:lang w:eastAsia="ru-RU" w:bidi="en-US"/>
    </w:rPr>
  </w:style>
  <w:style w:type="paragraph" w:customStyle="1" w:styleId="11">
    <w:name w:val="1) Список"/>
    <w:basedOn w:val="25"/>
    <w:link w:val="1f5"/>
    <w:qFormat/>
    <w:rsid w:val="0017530C"/>
    <w:pPr>
      <w:numPr>
        <w:numId w:val="28"/>
      </w:numPr>
      <w:tabs>
        <w:tab w:val="clear" w:pos="992"/>
        <w:tab w:val="left" w:pos="1049"/>
      </w:tabs>
      <w:ind w:left="709" w:firstLine="0"/>
      <w:contextualSpacing w:val="0"/>
    </w:pPr>
    <w:rPr>
      <w:sz w:val="28"/>
    </w:rPr>
  </w:style>
  <w:style w:type="character" w:customStyle="1" w:styleId="1f5">
    <w:name w:val="1) Список Знак"/>
    <w:basedOn w:val="2e"/>
    <w:link w:val="11"/>
    <w:rsid w:val="0017530C"/>
    <w:rPr>
      <w:rFonts w:ascii="Times New Roman" w:eastAsia="Calibri" w:hAnsi="Times New Roman" w:cs="Times New Roman"/>
      <w:sz w:val="28"/>
      <w:szCs w:val="28"/>
      <w:lang w:eastAsia="ru-RU" w:bidi="en-US"/>
    </w:rPr>
  </w:style>
  <w:style w:type="paragraph" w:customStyle="1" w:styleId="affffff">
    <w:name w:val="!Абзац"/>
    <w:basedOn w:val="a9"/>
    <w:link w:val="affffff0"/>
    <w:qFormat/>
    <w:rsid w:val="00FD2B79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pacing w:val="-2"/>
      <w:kern w:val="1"/>
      <w:sz w:val="24"/>
      <w:szCs w:val="28"/>
      <w:lang w:val="x-none" w:eastAsia="x-none"/>
    </w:rPr>
  </w:style>
  <w:style w:type="character" w:customStyle="1" w:styleId="affffff0">
    <w:name w:val="!Абзац Знак"/>
    <w:link w:val="affffff"/>
    <w:rsid w:val="00FD2B79"/>
    <w:rPr>
      <w:rFonts w:ascii="Times New Roman" w:eastAsia="Times New Roman" w:hAnsi="Times New Roman" w:cs="Times New Roman"/>
      <w:spacing w:val="-2"/>
      <w:kern w:val="1"/>
      <w:sz w:val="24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3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8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5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8261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46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69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025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18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2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4663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63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13046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417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8403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223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0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599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279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135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248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830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1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0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4409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34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36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1279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9842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49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811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68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18510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84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590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0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37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74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996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0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92437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66609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142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8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95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390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80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5113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55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3760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17913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34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34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76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9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6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59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0764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208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3656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7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6210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9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48661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4545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3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5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3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9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1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9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313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224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43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6737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78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8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8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37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8785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70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652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54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9346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71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4537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49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9158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16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40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03867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44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27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538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6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69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4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9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71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129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1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06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73155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8950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176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8679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1444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7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5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1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3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1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5250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75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4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24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290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2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1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063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1778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28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3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66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0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8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19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1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0486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51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75974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45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438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90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302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8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24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116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9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8303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24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95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1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6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88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764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34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4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595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8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4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3426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9209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3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1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65245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16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5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66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85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58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92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1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7618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05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04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3359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22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055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8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28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88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062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3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871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3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0380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49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0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7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32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168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27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586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03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4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223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1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8118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499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5863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4574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879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37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2374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867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3054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98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72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3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25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7466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2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98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560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0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09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1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932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4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132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05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752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5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454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8953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7087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15587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5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457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38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0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6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8554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0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79429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39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55955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5698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26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4269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03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90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1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43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7497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4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11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07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86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1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896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31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3078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08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552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28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505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6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927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96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294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57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05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9438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52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7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3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43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3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3108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51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90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85555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00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581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86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23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2873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75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739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19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6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185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93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32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805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2082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80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61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5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20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8863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30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999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186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947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87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2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526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9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8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63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4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064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3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9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413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3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728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895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9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692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5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242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9951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4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56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504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2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603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48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835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40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242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982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3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82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6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0465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8604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77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1344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610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80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714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28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839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7300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27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3923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1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930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039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801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18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3731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35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4500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180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26292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60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742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833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7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9660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06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172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09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7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6400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799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895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3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4776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52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0099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063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64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519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414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21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581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974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79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0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58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25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04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142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5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427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783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839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697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058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4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574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582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4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329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234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2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6977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51404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4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886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47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925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55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379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4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82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4800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3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99351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6829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177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3550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05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3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5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6248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56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583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6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9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549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4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249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38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9346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671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0414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8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72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2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229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467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581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356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9289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84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83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7223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1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45745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4631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464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3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43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684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363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152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46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608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605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9452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7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71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268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4179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1248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021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46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97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168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703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4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7729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29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607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21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33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650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403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085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7052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9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19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1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841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8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836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58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2757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3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0965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90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653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20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5936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8436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2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8242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1521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7452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076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22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05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8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11608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780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798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00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253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3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2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1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9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6706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61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569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668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2468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21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7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4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42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8604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62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0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1734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74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172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08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4540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219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80703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7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22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34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53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7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178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72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543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23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4047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6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499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905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39155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8942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793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381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401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7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3795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17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8780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1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340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5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404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1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0297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8825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5634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66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7715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912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014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6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0640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02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9763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59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077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55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011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80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9108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774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7337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3485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794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120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784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36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64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48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27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30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4238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158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8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045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61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931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01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00542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1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245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48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6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9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954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4706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7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5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85573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05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14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721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0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189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3559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5917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303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1064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66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9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73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1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5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355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3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634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68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86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3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79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237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5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83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91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97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1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17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88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2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855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7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5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745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4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7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7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885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0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172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68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624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76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7384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837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338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86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8341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2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2512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64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7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8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3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5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7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613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917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654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381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7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0765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61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988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94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4713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34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402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4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31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56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2889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506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4659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6159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71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605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27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7833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77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1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45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41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76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715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87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7636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55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42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95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722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18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1450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05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826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859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5812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76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8515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052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28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258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7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7474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268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441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7106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071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636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6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17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949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917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199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32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46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2000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9589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9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24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418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68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9825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9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161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801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2971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72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9755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7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54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095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7482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1005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583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993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43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440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773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637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17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1521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11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423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6500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413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407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88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3412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567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074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0333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4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235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38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25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19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57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5652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597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0940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4437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0699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5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69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29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2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68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1770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50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5276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40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5259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26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590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377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07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97199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150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2610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02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01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42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48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6652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4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15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3870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5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364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5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1892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37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412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0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2072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34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86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50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542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67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01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779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9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8744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71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9697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5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290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15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4173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1195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9261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2961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3768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87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76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10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983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2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9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06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54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8916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2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870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302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6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865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840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1863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58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7399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63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0258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89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4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5577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68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347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77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216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8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6708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50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38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9837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408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6643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4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6206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6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681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39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1223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52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045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9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750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38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8550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841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72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8601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5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5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7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4857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53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6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3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02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24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54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188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71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9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92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2519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54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52951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63107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64;&#1072;&#1073;&#1083;&#1086;&#1085;&#1099;\&#1064;&#1072;&#1073;&#1083;&#1086;&#1085;%20&#1089;&#1090;&#1080;&#1083;&#1077;&#1081;%20&#1087;&#1086;%20&#1043;&#1054;&#1057;&#1058;_&#1055;&#1050;&#1041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1A835B46C05F046860862BE1B2A5B4F" ma:contentTypeVersion="3" ma:contentTypeDescription="Создание документа." ma:contentTypeScope="" ma:versionID="2a1048e36770ee5899fe34d1e404821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29ca3d4461f832134b1d535c2dc15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EAC318-98B4-4E4B-AD32-6C0E435014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D5F8F3-71DC-44BF-B3BE-A143FA0DA1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EEB253-9711-4837-817D-D49441C667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A3E481-1F1F-400C-BF5D-1675EA8DF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D:\Шаблоны\Шаблон стилей по ГОСТ_ПКБ.dotm</Template>
  <TotalTime>243</TotalTime>
  <Pages>11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Тропников Евгений</dc:creator>
  <cp:lastModifiedBy>Маргарита</cp:lastModifiedBy>
  <cp:revision>49</cp:revision>
  <cp:lastPrinted>2022-02-22T12:46:00Z</cp:lastPrinted>
  <dcterms:created xsi:type="dcterms:W3CDTF">2022-02-10T11:24:00Z</dcterms:created>
  <dcterms:modified xsi:type="dcterms:W3CDTF">2026-04-21T21:45:00Z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полнитель">
    <vt:lpwstr>ЗАО «ПКБ «РИО»</vt:lpwstr>
  </property>
  <property fmtid="{D5CDD505-2E9C-101B-9397-08002B2CF9AE}" pid="3" name="Заказчик">
    <vt:lpwstr>ЗАО «ПКБ «РИО»</vt:lpwstr>
  </property>
  <property fmtid="{D5CDD505-2E9C-101B-9397-08002B2CF9AE}" pid="4" name="Наименование документа">
    <vt:lpwstr>Текст программы</vt:lpwstr>
  </property>
  <property fmtid="{D5CDD505-2E9C-101B-9397-08002B2CF9AE}" pid="5" name="Класс Системы">
    <vt:lpwstr>Программный комплекс "Терминал дежурного по связи"</vt:lpwstr>
  </property>
  <property fmtid="{D5CDD505-2E9C-101B-9397-08002B2CF9AE}" pid="6" name="Наименование Системы">
    <vt:lpwstr>Компонент "Терминал администратора безопасности информации"</vt:lpwstr>
  </property>
  <property fmtid="{D5CDD505-2E9C-101B-9397-08002B2CF9AE}" pid="7" name="Децимальник">
    <vt:lpwstr>ИКГТ.50214 12</vt:lpwstr>
  </property>
  <property fmtid="{D5CDD505-2E9C-101B-9397-08002B2CF9AE}" pid="8" name="Project Name">
    <vt:lpwstr>
    </vt:lpwstr>
  </property>
  <property fmtid="{D5CDD505-2E9C-101B-9397-08002B2CF9AE}" pid="9" name="ии_Часть">
    <vt:lpwstr>0</vt:lpwstr>
  </property>
  <property fmtid="{D5CDD505-2E9C-101B-9397-08002B2CF9AE}" pid="10" name="п_ии_Согласовано_с_ОКК">
    <vt:lpwstr>
    </vt:lpwstr>
  </property>
  <property fmtid="{D5CDD505-2E9C-101B-9397-08002B2CF9AE}" pid="11" name="п_ии_Согласовано_с_ОРиМТС">
    <vt:lpwstr>
    </vt:lpwstr>
  </property>
  <property fmtid="{D5CDD505-2E9C-101B-9397-08002B2CF9AE}" pid="12" name="п_ии_Согласовано_с_ОНиРР">
    <vt:lpwstr>
    </vt:lpwstr>
  </property>
  <property fmtid="{D5CDD505-2E9C-101B-9397-08002B2CF9AE}" pid="13" name="ии_Дата">
    <vt:lpwstr>11.04.16</vt:lpwstr>
  </property>
  <property fmtid="{D5CDD505-2E9C-101B-9397-08002B2CF9AE}" pid="14" name="ии_Частей_всего">
    <vt:lpwstr>
    </vt:lpwstr>
  </property>
  <property fmtid="{D5CDD505-2E9C-101B-9397-08002B2CF9AE}" pid="15" name="п_ии_Согласовано_с_ПКО">
    <vt:lpwstr>
    </vt:lpwstr>
  </property>
  <property fmtid="{D5CDD505-2E9C-101B-9397-08002B2CF9AE}" pid="16" name="Обозначение">
    <vt:lpwstr>см.ниже</vt:lpwstr>
  </property>
</Properties>
</file>